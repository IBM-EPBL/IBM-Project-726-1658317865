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 xmlns:a="http://schemas.openxmlformats.org/drawingml/2006/main" xmlns:wps="http://schemas.microsoft.com/office/word/2010/wordprocessingShape" xmlns:wp="http://schemas.openxmlformats.org/drawingml/2006/wordprocessingDrawing" xmlns:pic="http://schemas.openxmlformats.org/drawingml/2006/picture" xmlns:mc="http://schemas.openxmlformats.org/markup-compatibility/2006" xmlns:wpg="http://schemas.microsoft.com/office/word/2010/wordprocessingGroup" xmlns:wpc="http://schemas.microsoft.com/office/word/2010/wordprocessingCanvas" xmlns:w10="urn:schemas-microsoft-com:office:word" xmlns:w14="http://schemas.microsoft.com/office/word/2010/wordml" xmlns:a14="http://schemas.microsoft.com/office/drawing/2010/main" mc:Ignorable="w14">
  <w:body>
    <w:p>
      <w:pPr>
        <w:jc w:val="both"/>
      </w:pPr>
      <w:r>
        <w:rPr>
          <w:lang w:val="en-US"/>
        </w:rPr>
        <w:t>Assignment 2</w:t>
      </w:r>
    </w:p>
    <w:p>
      <w:pPr>
        <w:jc w:val="center"/>
      </w:pPr>
      <w:r>
        <w:rPr>
          <w:lang w:val="en-US"/>
        </w:rPr>
        <w:t>MAHENDRA ENGINEERING COLLEGES FOR WOMEN</w:t>
      </w:r>
    </w:p>
    <w:p>
      <w:pPr>
        <w:jc w:val="left"/>
      </w:pPr>
      <w:r>
        <w:rPr>
          <w:lang w:val="en-US"/>
        </w:rPr>
        <w:t xml:space="preserve">NAME: N. Raami </w:t>
      </w:r>
    </w:p>
    <w:p>
      <w:pPr>
        <w:jc w:val="left"/>
      </w:pPr>
      <w:r>
        <w:rPr>
          <w:lang w:val="en-US"/>
        </w:rPr>
        <w:t>CLASS:4 YEAR IT</w:t>
      </w:r>
    </w:p>
    <w:p>
      <w:pPr>
        <w:jc w:val="left"/>
      </w:pPr>
      <w:r>
        <w:rPr>
          <w:lang w:val="en-US"/>
        </w:rPr>
        <w:t>SUBJECT:IBM</w:t>
      </w:r>
    </w:p>
    <w:p>
      <w:pPr>
        <w:jc w:val="left"/>
        <w:sectPr>
          <w:pgSz w:w="12240" w:h="15840"/>
          <w:pgMar w:top="567" w:right="567" w:bottom="567" w:left="567" w:header="0" w:footer="0" w:gutter="0"/>
          <w:pgNumType/>
          <w:formProt w:val="0"/>
          <w:docGrid w:linePitch="600" w:charSpace="32768"/>
        </w:sectPr>
      </w:pPr>
      <w:r>
        <w:rPr>
          <w:lang w:val="en-US"/>
        </w:rPr>
        <w:t>REGISTER NUMBER:6114192050</w:t>
      </w:r>
      <w:r>
        <mc:AlternateContent>
          <mc:Choice Requires="wps">
            <w:drawing>
              <wp:anchor distT="0" distB="0" distL="0" distR="0" simplePos="0" relativeHeight="28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5163184</wp:posOffset>
                </wp:positionV>
                <wp:extent cx="759459" cy="163829"/>
                <wp:effectExtent l="0" t="0" r="0" b="0"/>
                <wp:wrapSquare wrapText="bothSides"/>
                <wp:docPr id="1" name="矩形 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Balance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" o:spid="_x0000_s3" filled="f" stroked="f" strokeweight="1.0pt" style="position:absolute;&#10;margin-left:72.1pt;&#10;margin-top:406.55pt;&#10;width:59.799995pt;&#10;height:12.899996pt;&#10;z-index:280;&#10;mso-position-horizontal:absolute;&#10;mso-position-vertical:absolute;&#10;mso-wrap-distance-left:0.0pt;&#10;mso-wrap-distance-right:0.0pt;&#10;mso-wrap-style:square;">
                <v:stroke color="#000000"/>
                <v:textbox id="85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Balance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relativeHeight="271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6753860</wp:posOffset>
                </wp:positionV>
                <wp:extent cx="843280" cy="163829"/>
                <wp:effectExtent l="0" t="0" r="0" b="0"/>
                <wp:wrapSquare wrapText="bothSides"/>
                <wp:docPr id="4" name="矩形 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plt.show()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" o:spid="_x0000_s6" filled="f" stroked="f" strokeweight="1.0pt" style="position:absolute;&#10;margin-left:72.1pt;&#10;margin-top:531.8pt;&#10;width:66.4pt;&#10;height:12.899996pt;&#10;z-index:271;&#10;mso-position-horizontal:absolute;&#10;mso-position-vertical:absolute;&#10;mso-wrap-distance-left:0.0pt;&#10;mso-wrap-distance-right:0.0pt;&#10;mso-wrap-style:square;">
                <v:stroke color="#000000"/>
                <v:textbox id="85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plt.show()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6590665</wp:posOffset>
                </wp:positionV>
                <wp:extent cx="3789680" cy="163829"/>
                <wp:effectExtent l="0" t="0" r="0" b="0"/>
                <wp:wrapSquare wrapText="bothSides"/>
                <wp:docPr id="7" name="矩形 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7896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sns.heatmap(df.corr(),annot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,cmap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'BuPu'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9" o:spid="_x0000_s9" filled="f" stroked="f" strokeweight="1.0pt" style="position:absolute;&#10;margin-left:72.1pt;&#10;margin-top:518.95pt;&#10;width:298.4pt;&#10;height:12.899996pt;&#10;mso-position-horizontal:absolute;&#10;mso-position-vertical:absolute;&#10;mso-wrap-distance-left:0.0pt;&#10;mso-wrap-distance-right:0.0pt;&#10;mso-wrap-style:square;">
                <v:stroke color="#000000"/>
                <v:textbox id="85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sns.heatmap(df.corr(),annot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,cmap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'BuPu'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6428740</wp:posOffset>
                </wp:positionV>
                <wp:extent cx="2274570" cy="163829"/>
                <wp:effectExtent l="0" t="0" r="0" b="0"/>
                <wp:wrapSquare wrapText="bothSides"/>
                <wp:docPr id="10" name="矩形 1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457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plt.figure(figsize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15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13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2" o:spid="_x0000_s12" filled="f" stroked="f" strokeweight="1.0pt" style="position:absolute;&#10;margin-left:72.1pt;&#10;margin-top:506.19998pt;&#10;width:179.1pt;&#10;height:12.899996pt;&#10;mso-position-horizontal:absolute;&#10;mso-position-vertical:absolute;&#10;mso-wrap-distance-left:0.0pt;&#10;mso-wrap-distance-right:0.0pt;&#10;mso-wrap-style:square;">
                <v:stroke color="#000000"/>
                <v:textbox id="85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plt.figure(figsize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15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13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6138545</wp:posOffset>
                </wp:positionV>
                <wp:extent cx="1011555" cy="163829"/>
                <wp:effectExtent l="0" t="0" r="0" b="0"/>
                <wp:wrapSquare wrapText="bothSides"/>
                <wp:docPr id="13" name="矩形 1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dtype: int64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5" o:spid="_x0000_s15" filled="f" stroked="f" strokeweight="1.0pt" style="position:absolute;&#10;margin-left:72.1pt;&#10;margin-top:483.35pt;&#10;width:79.65001pt;&#10;height:12.899996pt;&#10;mso-position-horizontal:absolute;&#10;mso-position-vertical:absolute;&#10;mso-wrap-distance-left:0.0pt;&#10;mso-wrap-distance-right:0.0pt;&#10;mso-wrap-style:square;">
                <v:stroke color="#000000"/>
                <v:textbox id="85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dtype: int64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5976620</wp:posOffset>
                </wp:positionV>
                <wp:extent cx="675004" cy="163829"/>
                <wp:effectExtent l="0" t="0" r="0" b="0"/>
                <wp:wrapSquare wrapText="bothSides"/>
                <wp:docPr id="16" name="矩形 1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Exited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8" o:spid="_x0000_s18" filled="f" stroked="f" strokeweight="1.0pt" style="position:absolute;&#10;margin-left:72.1pt;&#10;margin-top:470.60004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85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Exited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5813425</wp:posOffset>
                </wp:positionV>
                <wp:extent cx="1432560" cy="163829"/>
                <wp:effectExtent l="0" t="0" r="0" b="0"/>
                <wp:wrapSquare wrapText="bothSides"/>
                <wp:docPr id="19" name="矩形 1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EstimatedSalary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1" o:spid="_x0000_s21" filled="f" stroked="f" strokeweight="1.0pt" style="position:absolute;&#10;margin-left:72.1pt;&#10;margin-top:457.75003pt;&#10;width:112.8pt;&#10;height:12.899996pt;&#10;mso-position-horizontal:absolute;&#10;mso-position-vertical:absolute;&#10;mso-wrap-distance-left:0.0pt;&#10;mso-wrap-distance-right:0.0pt;&#10;mso-wrap-style:square;">
                <v:stroke color="#000000"/>
                <v:textbox id="85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EstimatedSalary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5651500</wp:posOffset>
                </wp:positionV>
                <wp:extent cx="1348105" cy="163829"/>
                <wp:effectExtent l="0" t="0" r="0" b="0"/>
                <wp:wrapSquare wrapText="bothSides"/>
                <wp:docPr id="22" name="矩形 2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IsActiveMember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4" o:spid="_x0000_s24" filled="f" stroked="f" strokeweight="1.0pt" style="position:absolute;&#10;margin-left:72.1pt;&#10;margin-top:444.99997pt;&#10;width:106.15pt;&#10;height:12.899996pt;&#10;mso-position-horizontal:absolute;&#10;mso-position-vertical:absolute;&#10;mso-wrap-distance-left:0.0pt;&#10;mso-wrap-distance-right:0.0pt;&#10;mso-wrap-style:square;">
                <v:stroke color="#000000"/>
                <v:textbox id="85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IsActiveMember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5488304</wp:posOffset>
                </wp:positionV>
                <wp:extent cx="927735" cy="163829"/>
                <wp:effectExtent l="0" t="0" r="0" b="0"/>
                <wp:wrapSquare wrapText="bothSides"/>
                <wp:docPr id="25" name="矩形 2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HasCrCard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7" o:spid="_x0000_s27" filled="f" stroked="f" strokeweight="1.0pt" style="position:absolute;&#10;margin-left:72.1pt;&#10;margin-top:432.14996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85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HasCrCard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5326380</wp:posOffset>
                </wp:positionV>
                <wp:extent cx="1264285" cy="163829"/>
                <wp:effectExtent l="0" t="0" r="0" b="0"/>
                <wp:wrapSquare wrapText="bothSides"/>
                <wp:docPr id="28" name="矩形 2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0" o:spid="_x0000_s30" filled="f" stroked="f" strokeweight="1.0pt" style="position:absolute;&#10;margin-left:72.1pt;&#10;margin-top:419.4pt;&#10;width:99.549995pt;&#10;height:12.899996pt;&#10;mso-position-horizontal:absolute;&#10;mso-position-vertical:absolute;&#10;mso-wrap-distance-left:0.0pt;&#10;mso-wrap-distance-right:0.0pt;&#10;mso-wrap-style:square;">
                <v:stroke color="#000000"/>
                <v:textbox id="85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drawing>
          <wp:anchor distT="0" distB="0" distL="0" distR="0" simplePos="0" relativeHeight="290" behindDoc="0" locked="0" layoutInCell="0" hidden="0" allowOverlap="0">
            <wp:simplePos x="0" y="0"/>
            <wp:positionH relativeFrom="column">
              <wp:posOffset>1029334</wp:posOffset>
            </wp:positionH>
            <wp:positionV relativeFrom="paragraph">
              <wp:posOffset>913763</wp:posOffset>
            </wp:positionV>
            <wp:extent cx="5334000" cy="2545714"/>
            <wp:effectExtent l="0" t="0" r="0" b="0"/>
            <wp:wrapSquare wrapText="bothSides"/>
            <wp:docPr id="31" name="图片 31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33" name="图片 33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4000" cy="2545714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5001260</wp:posOffset>
                </wp:positionV>
                <wp:extent cx="675004" cy="163829"/>
                <wp:effectExtent l="0" t="0" r="0" b="0"/>
                <wp:wrapSquare wrapText="bothSides"/>
                <wp:docPr id="34" name="矩形 3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Tenure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" o:spid="_x0000_s36" filled="f" stroked="f" strokeweight="1.0pt" style="position:absolute;&#10;margin-left:72.1pt;&#10;margin-top:393.8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86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Tenure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4838700</wp:posOffset>
                </wp:positionV>
                <wp:extent cx="422910" cy="163829"/>
                <wp:effectExtent l="0" t="0" r="0" b="0"/>
                <wp:wrapSquare wrapText="bothSides"/>
                <wp:docPr id="37" name="矩形 3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Age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9" o:spid="_x0000_s39" filled="f" stroked="f" strokeweight="1.0pt" style="position:absolute;&#10;margin-left:72.1pt;&#10;margin-top:381.0pt;&#10;width:33.300003pt;&#10;height:12.899996pt;&#10;mso-position-horizontal:absolute;&#10;mso-position-vertical:absolute;&#10;mso-wrap-distance-left:0.0pt;&#10;mso-wrap-distance-right:0.0pt;&#10;mso-wrap-style:square;">
                <v:stroke color="#000000"/>
                <v:textbox id="86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Age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4675505</wp:posOffset>
                </wp:positionV>
                <wp:extent cx="675004" cy="163829"/>
                <wp:effectExtent l="0" t="0" r="0" b="0"/>
                <wp:wrapSquare wrapText="bothSides"/>
                <wp:docPr id="40" name="矩形 4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Gender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2" o:spid="_x0000_s42" filled="f" stroked="f" strokeweight="1.0pt" style="position:absolute;&#10;margin-left:72.1pt;&#10;margin-top:368.15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86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Gender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4513580</wp:posOffset>
                </wp:positionV>
                <wp:extent cx="927735" cy="163829"/>
                <wp:effectExtent l="0" t="0" r="0" b="0"/>
                <wp:wrapSquare wrapText="bothSides"/>
                <wp:docPr id="43" name="矩形 4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Geography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5" o:spid="_x0000_s45" filled="f" stroked="f" strokeweight="1.0pt" style="position:absolute;&#10;margin-left:72.1pt;&#10;margin-top:355.4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86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Geography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4350385</wp:posOffset>
                </wp:positionV>
                <wp:extent cx="1096010" cy="163829"/>
                <wp:effectExtent l="0" t="0" r="0" b="0"/>
                <wp:wrapSquare wrapText="bothSides"/>
                <wp:docPr id="46" name="矩形 4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8" o:spid="_x0000_s48" filled="f" stroked="f" strokeweight="1.0pt" style="position:absolute;&#10;margin-left:72.1pt;&#10;margin-top:342.55pt;&#10;width:86.3pt;&#10;height:12.899996pt;&#10;mso-position-horizontal:absolute;&#10;mso-position-vertical:absolute;&#10;mso-wrap-distance-left:0.0pt;&#10;mso-wrap-distance-right:0.0pt;&#10;mso-wrap-style:square;">
                <v:stroke color="#000000"/>
                <v:textbox id="86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4188460</wp:posOffset>
                </wp:positionV>
                <wp:extent cx="759459" cy="163829"/>
                <wp:effectExtent l="0" t="0" r="0" b="0"/>
                <wp:wrapSquare wrapText="bothSides"/>
                <wp:docPr id="49" name="矩形 4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Surname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1" o:spid="_x0000_s51" filled="f" stroked="f" strokeweight="1.0pt" style="position:absolute;&#10;margin-left:72.1pt;&#10;margin-top:329.8pt;&#10;width:59.799995pt;&#10;height:12.899996pt;&#10;mso-position-horizontal:absolute;&#10;mso-position-vertical:absolute;&#10;mso-wrap-distance-left:0.0pt;&#10;mso-wrap-distance-right:0.0pt;&#10;mso-wrap-style:square;">
                <v:stroke color="#000000"/>
                <v:textbox id="86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Surname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4025265</wp:posOffset>
                </wp:positionV>
                <wp:extent cx="1011555" cy="163829"/>
                <wp:effectExtent l="0" t="0" r="0" b="0"/>
                <wp:wrapSquare wrapText="bothSides"/>
                <wp:docPr id="52" name="矩形 5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CustomerId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4" o:spid="_x0000_s54" filled="f" stroked="f" strokeweight="1.0pt" style="position:absolute;&#10;margin-left:72.1pt;&#10;margin-top:316.95pt;&#10;width:79.65001pt;&#10;height:12.899996pt;&#10;mso-position-horizontal:absolute;&#10;mso-position-vertical:absolute;&#10;mso-wrap-distance-left:0.0pt;&#10;mso-wrap-distance-right:0.0pt;&#10;mso-wrap-style:square;">
                <v:stroke color="#000000"/>
                <v:textbox id="86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CustomerId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3863340</wp:posOffset>
                </wp:positionV>
                <wp:extent cx="927735" cy="163829"/>
                <wp:effectExtent l="0" t="0" r="0" b="0"/>
                <wp:wrapSquare wrapText="bothSides"/>
                <wp:docPr id="55" name="矩形 5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RowNumber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7" o:spid="_x0000_s57" filled="f" stroked="f" strokeweight="1.0pt" style="position:absolute;&#10;margin-left:72.1pt;&#10;margin-top:304.2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86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RowNumber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3573145</wp:posOffset>
                </wp:positionV>
                <wp:extent cx="1432560" cy="163829"/>
                <wp:effectExtent l="0" t="0" r="0" b="0"/>
                <wp:wrapSquare wrapText="bothSides"/>
                <wp:docPr id="58" name="矩形 5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df.isnull().sum()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0" o:spid="_x0000_s60" filled="f" stroked="f" strokeweight="1.0pt" style="position:absolute;&#10;margin-left:72.1pt;&#10;margin-top:281.35pt;&#10;width:112.8pt;&#10;height:12.899996pt;&#10;mso-position-horizontal:absolute;&#10;mso-position-vertical:absolute;&#10;mso-wrap-distance-left:0.0pt;&#10;mso-wrap-distance-right:0.0pt;&#10;mso-wrap-style:square;">
                <v:stroke color="#000000"/>
                <v:textbox id="86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df.isnull().sum()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rPr>
          <w:lang w:val="en-US"/>
        </w:rPr>
        <w:t>23</w:t>
      </w:r>
      <w:bookmarkStart w:id="0" w:name="_GoBack"/>
      <w:bookmarkEnd w:id="0"/>
    </w:p>
    <w:p>
      <w:pPr>
        <w:sectPr>
          <w:pgSz w:w="12240" w:h="15840"/>
          <w:pgMar w:top="567" w:right="567" w:bottom="567" w:left="567" w:header="0" w:footer="0" w:gutter="0"/>
          <w:pgNumType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7343139</wp:posOffset>
                </wp:positionV>
                <wp:extent cx="170179" cy="163829"/>
                <wp:effectExtent l="0" t="0" r="0" b="0"/>
                <wp:wrapSquare wrapText="bothSides"/>
                <wp:docPr id="61" name="矩形 6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3" o:spid="_x0000_s63" filled="f" stroked="f" strokeweight="1.0pt" style="position:absolute;&#10;margin-left:72.1pt;&#10;margin-top:578.2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86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8822690</wp:posOffset>
                </wp:positionV>
                <wp:extent cx="1516380" cy="163829"/>
                <wp:effectExtent l="0" t="0" r="0" b="0"/>
                <wp:wrapSquare wrapText="bothSides"/>
                <wp:docPr id="64" name="矩形 6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6" o:spid="_x0000_s66" filled="f" stroked="f" strokeweight="1.0pt" style="position:absolute;&#10;margin-left:72.1pt;&#10;margin-top:694.7pt;&#10;width:119.4pt;&#10;height:12.899996pt;&#10;mso-position-horizontal:absolute;&#10;mso-position-vertical:absolute;&#10;mso-wrap-distance-left:0.0pt;&#10;mso-wrap-distance-right:0.0pt;&#10;mso-wrap-style:square;">
                <v:stroke color="#000000"/>
                <v:textbox id="87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8659495</wp:posOffset>
                </wp:positionV>
                <wp:extent cx="4040505" cy="163829"/>
                <wp:effectExtent l="0" t="0" r="0" b="0"/>
                <wp:wrapSquare wrapText="bothSides"/>
                <wp:docPr id="67" name="矩形 6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9" o:spid="_x0000_s69" filled="f" stroked="f" strokeweight="1.0pt" style="position:absolute;&#10;margin-left:72.1pt;&#10;margin-top:681.85pt;&#10;width:318.15pt;&#10;height:12.899996pt;&#10;mso-position-horizontal:absolute;&#10;mso-position-vertical:absolute;&#10;mso-wrap-distance-left:0.0pt;&#10;mso-wrap-distance-right:0.0pt;&#10;mso-wrap-style:square;">
                <v:stroke color="#000000"/>
                <v:textbox id="87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8317865</wp:posOffset>
                </wp:positionV>
                <wp:extent cx="170179" cy="163829"/>
                <wp:effectExtent l="0" t="0" r="0" b="0"/>
                <wp:wrapSquare wrapText="bothSides"/>
                <wp:docPr id="70" name="矩形 7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2" o:spid="_x0000_s72" filled="f" stroked="f" strokeweight="1.0pt" style="position:absolute;&#10;margin-left:72.1pt;&#10;margin-top:654.9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87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8155940</wp:posOffset>
                </wp:positionV>
                <wp:extent cx="2862579" cy="163829"/>
                <wp:effectExtent l="0" t="0" r="0" b="0"/>
                <wp:wrapSquare wrapText="bothSides"/>
                <wp:docPr id="73" name="矩形 7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5" o:spid="_x0000_s75" filled="f" stroked="f" strokeweight="1.0pt" style="position:absolute;&#10;margin-left:72.1pt;&#10;margin-top:642.2pt;&#10;width:225.4pt;&#10;height:12.899996pt;&#10;mso-position-horizontal:absolute;&#10;mso-position-vertical:absolute;&#10;mso-wrap-distance-left:0.0pt;&#10;mso-wrap-distance-right:0.0pt;&#10;mso-wrap-style:square;">
                <v:stroke color="#000000"/>
                <v:textbox id="87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7993380</wp:posOffset>
                </wp:positionV>
                <wp:extent cx="170179" cy="163829"/>
                <wp:effectExtent l="0" t="0" r="0" b="0"/>
                <wp:wrapSquare wrapText="bothSides"/>
                <wp:docPr id="76" name="矩形 7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8" o:spid="_x0000_s78" filled="f" stroked="f" strokeweight="1.0pt" style="position:absolute;&#10;margin-left:72.1pt;&#10;margin-top:629.4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87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7830184</wp:posOffset>
                </wp:positionV>
                <wp:extent cx="2526030" cy="163829"/>
                <wp:effectExtent l="0" t="0" r="0" b="0"/>
                <wp:wrapSquare wrapText="bothSides"/>
                <wp:docPr id="79" name="矩形 7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8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81" o:spid="_x0000_s81" filled="f" stroked="f" strokeweight="1.0pt" style="position:absolute;&#10;margin-left:72.1pt;&#10;margin-top:616.55pt;&#10;width:198.9pt;&#10;height:12.899996pt;&#10;mso-position-horizontal:absolute;&#10;mso-position-vertical:absolute;&#10;mso-wrap-distance-left:0.0pt;&#10;mso-wrap-distance-right:0.0pt;&#10;mso-wrap-style:square;">
                <v:stroke color="#000000"/>
                <v:textbox id="87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7668259</wp:posOffset>
                </wp:positionV>
                <wp:extent cx="170179" cy="163829"/>
                <wp:effectExtent l="0" t="0" r="0" b="0"/>
                <wp:wrapSquare wrapText="bothSides"/>
                <wp:docPr id="82" name="矩形 8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8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84" o:spid="_x0000_s84" filled="f" stroked="f" strokeweight="1.0pt" style="position:absolute;&#10;margin-left:72.1pt;&#10;margin-top:603.8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87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7505065</wp:posOffset>
                </wp:positionV>
                <wp:extent cx="2947035" cy="163829"/>
                <wp:effectExtent l="0" t="0" r="0" b="0"/>
                <wp:wrapSquare wrapText="bothSides"/>
                <wp:docPr id="85" name="矩形 8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8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87" o:spid="_x0000_s87" filled="f" stroked="f" strokeweight="1.0pt" style="position:absolute;&#10;margin-left:72.1pt;&#10;margin-top:590.95pt;&#10;width:232.05pt;&#10;height:12.899996pt;&#10;mso-position-horizontal:absolute;&#10;mso-position-vertical:absolute;&#10;mso-wrap-distance-left:0.0pt;&#10;mso-wrap-distance-right:0.0pt;&#10;mso-wrap-style:square;">
                <v:stroke color="#000000"/>
                <v:textbox id="87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w:drawing>
          <wp:anchor distT="0" distB="0" distL="0" distR="0" simplePos="0" relativeHeight="307" behindDoc="0" locked="0" layoutInCell="0" hidden="0" allowOverlap="0">
            <wp:simplePos x="0" y="0"/>
            <wp:positionH relativeFrom="column">
              <wp:posOffset>1029334</wp:posOffset>
            </wp:positionH>
            <wp:positionV relativeFrom="paragraph">
              <wp:posOffset>913763</wp:posOffset>
            </wp:positionV>
            <wp:extent cx="5334000" cy="4923155"/>
            <wp:effectExtent l="0" t="0" r="0" b="0"/>
            <wp:wrapSquare wrapText="bothSides"/>
            <wp:docPr id="88" name="图片 88"/>
            <wp:cNvGraphicFramePr>
              <a:graphicFrameLocks noChangeAspect="0"/>
            </wp:cNvGraphicFramePr>
            <a:graphic>
              <a:graphicData uri="http://schemas.openxmlformats.org/drawingml/2006/picture">
                <pic:pic>
                  <pic:nvPicPr>
                    <pic:cNvPr id="90" name="图片 90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34000" cy="4923155"/>
                    </a:xfrm>
                    <a:prstGeom prst="rect"/>
                    <a:noFill/>
                    <a:ln w="12700" cmpd="sng" cap="flat">
                      <a:noFill/>
                      <a:prstDash val="solid"/>
                      <a:round/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7179945</wp:posOffset>
                </wp:positionV>
                <wp:extent cx="2778760" cy="163829"/>
                <wp:effectExtent l="0" t="0" r="0" b="0"/>
                <wp:wrapSquare wrapText="bothSides"/>
                <wp:docPr id="91" name="矩形 9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9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93" o:spid="_x0000_s93" filled="f" stroked="f" strokeweight="1.0pt" style="position:absolute;&#10;margin-left:72.1pt;&#10;margin-top:565.35pt;&#10;width:218.80002pt;&#10;height:12.899996pt;&#10;mso-position-horizontal:absolute;&#10;mso-position-vertical:absolute;&#10;mso-wrap-distance-left:0.0pt;&#10;mso-wrap-distance-right:0.0pt;&#10;mso-wrap-style:square;">
                <v:stroke color="#000000"/>
                <v:textbox id="87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7018019</wp:posOffset>
                </wp:positionV>
                <wp:extent cx="170179" cy="163829"/>
                <wp:effectExtent l="0" t="0" r="0" b="0"/>
                <wp:wrapSquare wrapText="bothSides"/>
                <wp:docPr id="94" name="矩形 9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9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96" o:spid="_x0000_s96" filled="f" stroked="f" strokeweight="1.0pt" style="position:absolute;&#10;margin-left:72.1pt;&#10;margin-top:552.6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87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6854825</wp:posOffset>
                </wp:positionV>
                <wp:extent cx="2526030" cy="163829"/>
                <wp:effectExtent l="0" t="0" r="0" b="0"/>
                <wp:wrapSquare wrapText="bothSides"/>
                <wp:docPr id="97" name="矩形 9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9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99" o:spid="_x0000_s99" filled="f" stroked="f" strokeweight="1.0pt" style="position:absolute;&#10;margin-left:72.1pt;&#10;margin-top:539.75pt;&#10;width:198.9pt;&#10;height:12.899996pt;&#10;mso-position-horizontal:absolute;&#10;mso-position-vertical:absolute;&#10;mso-wrap-distance-left:0.0pt;&#10;mso-wrap-distance-right:0.0pt;&#10;mso-wrap-style:square;">
                <v:stroke color="#000000"/>
                <v:textbox id="88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6692900</wp:posOffset>
                </wp:positionV>
                <wp:extent cx="1264285" cy="163829"/>
                <wp:effectExtent l="0" t="0" r="0" b="0"/>
                <wp:wrapSquare wrapText="bothSides"/>
                <wp:docPr id="100" name="矩形 10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0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02" o:spid="_x0000_s102" filled="f" stroked="f" strokeweight="1.0pt" style="position:absolute;&#10;margin-left:72.1pt;&#10;margin-top:527.0pt;&#10;width:99.549995pt;&#10;height:12.899996pt;&#10;mso-position-horizontal:absolute;&#10;mso-position-vertical:absolute;&#10;mso-wrap-distance-left:0.0pt;&#10;mso-wrap-distance-right:0.0pt;&#10;mso-wrap-style:square;">
                <v:stroke color="#000000"/>
                <v:textbox id="88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6530340</wp:posOffset>
                </wp:positionV>
                <wp:extent cx="4040505" cy="163829"/>
                <wp:effectExtent l="0" t="0" r="0" b="0"/>
                <wp:wrapSquare wrapText="bothSides"/>
                <wp:docPr id="103" name="矩形 10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0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05" o:spid="_x0000_s105" filled="f" stroked="f" strokeweight="1.0pt" style="position:absolute;&#10;margin-left:72.1pt;&#10;margin-top:514.2pt;&#10;width:318.15pt;&#10;height:12.899996pt;&#10;mso-position-horizontal:absolute;&#10;mso-position-vertical:absolute;&#10;mso-wrap-distance-left:0.0pt;&#10;mso-wrap-distance-right:0.0pt;&#10;mso-wrap-style:square;">
                <v:stroke color="#000000"/>
                <v:textbox id="88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6240780</wp:posOffset>
                </wp:positionV>
                <wp:extent cx="759459" cy="163829"/>
                <wp:effectExtent l="0" t="0" r="0" b="0"/>
                <wp:wrapSquare wrapText="bothSides"/>
                <wp:docPr id="106" name="矩形 10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0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08" o:spid="_x0000_s108" filled="f" stroked="f" strokeweight="1.0pt" style="position:absolute;&#10;margin-left:72.1pt;&#10;margin-top:491.4pt;&#10;width:59.799995pt;&#10;height:12.899996pt;&#10;mso-position-horizontal:absolute;&#10;mso-position-vertical:absolute;&#10;mso-wrap-distance-left:0.0pt;&#10;mso-wrap-distance-right:0.0pt;&#10;mso-wrap-style:square;">
                <v:stroke color="#000000"/>
                <v:textbox id="88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5950585</wp:posOffset>
                </wp:positionV>
                <wp:extent cx="5557520" cy="163829"/>
                <wp:effectExtent l="0" t="0" r="0" b="0"/>
                <wp:wrapSquare wrapText="bothSides"/>
                <wp:docPr id="109" name="矩形 10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55752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1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'RowNumber'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, 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'CustomerId'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'Surname'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11" o:spid="_x0000_s111" filled="f" stroked="f" strokeweight="1.0pt" style="position:absolute;&#10;margin-left:72.1pt;&#10;margin-top:468.55002pt;&#10;width:437.60004pt;&#10;height:12.899996pt;&#10;mso-position-horizontal:absolute;&#10;mso-position-vertical:absolute;&#10;mso-wrap-distance-left:0.0pt;&#10;mso-wrap-distance-right:0.0pt;&#10;mso-wrap-style:square;">
                <v:stroke color="#000000"/>
                <v:textbox id="88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'RowNumber'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, 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'CustomerId'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'Surname'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pgNumType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6934200</wp:posOffset>
                </wp:positionV>
                <wp:extent cx="591185" cy="163829"/>
                <wp:effectExtent l="0" t="0" r="0" b="0"/>
                <wp:wrapSquare wrapText="bothSides"/>
                <wp:docPr id="112" name="矩形 11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1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0 1 0 0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14" o:spid="_x0000_s114" filled="f" stroked="f" strokeweight="1.0pt" style="position:absolute;&#10;margin-left:72.1pt;&#10;margin-top:546.0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88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0 1 0 0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4581525</wp:posOffset>
                </wp:positionV>
                <wp:extent cx="3283584" cy="163829"/>
                <wp:effectExtent l="0" t="0" r="0" b="0"/>
                <wp:wrapSquare wrapText="bothSides"/>
                <wp:docPr id="115" name="矩形 11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1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dtypes: float64(2), int64(7), object(2)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17" o:spid="_x0000_s117" filled="f" stroked="f" strokeweight="1.0pt" style="position:absolute;&#10;margin-left:72.1pt;&#10;margin-top:360.75pt;&#10;width:258.55pt;&#10;height:12.899996pt;&#10;mso-position-horizontal:absolute;&#10;mso-position-vertical:absolute;&#10;mso-wrap-distance-left:0.0pt;&#10;mso-wrap-distance-right:0.0pt;&#10;mso-wrap-style:square;">
                <v:stroke color="#000000"/>
                <v:textbox id="88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dtypes: float64(2), int64(7), object(2)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4744720</wp:posOffset>
                </wp:positionV>
                <wp:extent cx="1937385" cy="163829"/>
                <wp:effectExtent l="0" t="0" r="0" b="0"/>
                <wp:wrapSquare wrapText="bothSides"/>
                <wp:docPr id="118" name="矩形 11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1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memory usage: 859.5+ KB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20" o:spid="_x0000_s120" filled="f" stroked="f" strokeweight="1.0pt" style="position:absolute;&#10;margin-left:72.1pt;&#10;margin-top:373.6pt;&#10;width:152.55pt;&#10;height:12.899996pt;&#10;mso-position-horizontal:absolute;&#10;mso-position-vertical:absolute;&#10;mso-wrap-distance-left:0.0pt;&#10;mso-wrap-distance-right:0.0pt;&#10;mso-wrap-style:square;">
                <v:stroke color="#000000"/>
                <v:textbox id="88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memory usage: 859.5+ KB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5033645</wp:posOffset>
                </wp:positionV>
                <wp:extent cx="2021840" cy="163829"/>
                <wp:effectExtent l="0" t="0" r="0" b="0"/>
                <wp:wrapSquare wrapText="bothSides"/>
                <wp:docPr id="121" name="矩形 12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84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2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23" o:spid="_x0000_s123" filled="f" stroked="f" strokeweight="1.0pt" style="position:absolute;&#10;margin-left:72.1pt;&#10;margin-top:396.35pt;&#10;width:159.2pt;&#10;height:12.899996pt;&#10;mso-position-horizontal:absolute;&#10;mso-position-vertical:absolute;&#10;mso-wrap-distance-left:0.0pt;&#10;mso-wrap-distance-right:0.0pt;&#10;mso-wrap-style:square;">
                <v:stroke color="#000000"/>
                <v:textbox id="88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5323840</wp:posOffset>
                </wp:positionV>
                <wp:extent cx="4293235" cy="163829"/>
                <wp:effectExtent l="0" t="0" r="0" b="0"/>
                <wp:wrapSquare wrapText="bothSides"/>
                <wp:docPr id="124" name="矩形 12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932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2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array(['France', 'Spain', 'Germany'], dtype=object)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26" o:spid="_x0000_s126" filled="f" stroked="f" strokeweight="1.0pt" style="position:absolute;&#10;margin-left:72.1pt;&#10;margin-top:419.19998pt;&#10;width:338.05002pt;&#10;height:12.899996pt;&#10;mso-position-horizontal:absolute;&#10;mso-position-vertical:absolute;&#10;mso-wrap-distance-left:0.0pt;&#10;mso-wrap-distance-right:0.0pt;&#10;mso-wrap-style:square;">
                <v:stroke color="#000000"/>
                <v:textbox id="88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array(['France', 'Spain', 'Germany'], dtype=object)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5613400</wp:posOffset>
                </wp:positionV>
                <wp:extent cx="1769110" cy="163829"/>
                <wp:effectExtent l="0" t="0" r="0" b="0"/>
                <wp:wrapSquare wrapText="bothSides"/>
                <wp:docPr id="127" name="矩形 12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2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].unique()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29" o:spid="_x0000_s129" filled="f" stroked="f" strokeweight="1.0pt" style="position:absolute;&#10;margin-left:72.1pt;&#10;margin-top:441.99997pt;&#10;width:139.3pt;&#10;height:12.899996pt;&#10;mso-position-horizontal:absolute;&#10;mso-position-vertical:absolute;&#10;mso-wrap-distance-left:0.0pt;&#10;mso-wrap-distance-right:0.0pt;&#10;mso-wrap-style:square;">
                <v:stroke color="#000000"/>
                <v:textbox id="89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].unique()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5902325</wp:posOffset>
                </wp:positionV>
                <wp:extent cx="3283584" cy="163829"/>
                <wp:effectExtent l="0" t="0" r="0" b="0"/>
                <wp:wrapSquare wrapText="bothSides"/>
                <wp:docPr id="130" name="矩形 13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28358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3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array(['Female', 'Male'], dtype=object)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32" o:spid="_x0000_s132" filled="f" stroked="f" strokeweight="1.0pt" style="position:absolute;&#10;margin-left:72.1pt;&#10;margin-top:464.75pt;&#10;width:258.55pt;&#10;height:12.899996pt;&#10;mso-position-horizontal:absolute;&#10;mso-position-vertical:absolute;&#10;mso-wrap-distance-left:0.0pt;&#10;mso-wrap-distance-right:0.0pt;&#10;mso-wrap-style:square;">
                <v:stroke color="#000000"/>
                <v:textbox id="89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array(['Female', 'Male'], dtype=object)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6192520</wp:posOffset>
                </wp:positionV>
                <wp:extent cx="4378960" cy="163829"/>
                <wp:effectExtent l="0" t="0" r="0" b="0"/>
                <wp:wrapSquare wrapText="bothSides"/>
                <wp:docPr id="133" name="矩形 13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89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3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35" o:spid="_x0000_s135" filled="f" stroked="f" strokeweight="1.0pt" style="position:absolute;&#10;margin-left:72.1pt;&#10;margin-top:487.6pt;&#10;width:344.8pt;&#10;height:12.899996pt;&#10;mso-position-horizontal:absolute;&#10;mso-position-vertical:absolute;&#10;mso-wrap-distance-left:0.0pt;&#10;mso-wrap-distance-right:0.0pt;&#10;mso-wrap-style:square;">
                <v:stroke color="#000000"/>
                <v:textbox id="89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6482080</wp:posOffset>
                </wp:positionV>
                <wp:extent cx="843280" cy="163829"/>
                <wp:effectExtent l="0" t="0" r="0" b="0"/>
                <wp:wrapSquare wrapText="bothSides"/>
                <wp:docPr id="136" name="矩形 13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3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geo.head()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38" o:spid="_x0000_s138" filled="f" stroked="f" strokeweight="1.0pt" style="position:absolute;&#10;margin-left:72.1pt;&#10;margin-top:510.4pt;&#10;width:66.4pt;&#10;height:12.899996pt;&#10;mso-position-horizontal:absolute;&#10;mso-position-vertical:absolute;&#10;mso-wrap-distance-left:0.0pt;&#10;mso-wrap-distance-right:0.0pt;&#10;mso-wrap-style:square;">
                <v:stroke color="#000000"/>
                <v:textbox id="89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geo.head()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6771005</wp:posOffset>
                </wp:positionV>
                <wp:extent cx="1684654" cy="163829"/>
                <wp:effectExtent l="0" t="0" r="0" b="0"/>
                <wp:wrapSquare wrapText="bothSides"/>
                <wp:docPr id="139" name="矩形 13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4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France Germany Spain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41" o:spid="_x0000_s141" filled="f" stroked="f" strokeweight="1.0pt" style="position:absolute;&#10;margin-left:72.1pt;&#10;margin-top:533.15pt;&#10;width:132.65pt;&#10;height:12.899996pt;&#10;mso-position-horizontal:absolute;&#10;mso-position-vertical:absolute;&#10;mso-wrap-distance-left:0.0pt;&#10;mso-wrap-distance-right:0.0pt;&#10;mso-wrap-style:square;">
                <v:stroke color="#000000"/>
                <v:textbox id="89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France Germany Spain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4419600</wp:posOffset>
                </wp:positionV>
                <wp:extent cx="2610484" cy="163829"/>
                <wp:effectExtent l="0" t="0" r="0" b="0"/>
                <wp:wrapSquare wrapText="bothSides"/>
                <wp:docPr id="142" name="矩形 14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4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10 Exited 10000 non-null int64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44" o:spid="_x0000_s144" filled="f" stroked="f" strokeweight="1.0pt" style="position:absolute;&#10;margin-left:72.1pt;&#10;margin-top:348.0pt;&#10;width:205.54999pt;&#10;height:12.899996pt;&#10;mso-position-horizontal:absolute;&#10;mso-position-vertical:absolute;&#10;mso-wrap-distance-left:0.0pt;&#10;mso-wrap-distance-right:0.0pt;&#10;mso-wrap-style:square;">
                <v:stroke color="#000000"/>
                <v:textbox id="89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10 Exited 10000 non-null int64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7096125</wp:posOffset>
                </wp:positionV>
                <wp:extent cx="591185" cy="163829"/>
                <wp:effectExtent l="0" t="0" r="0" b="0"/>
                <wp:wrapSquare wrapText="bothSides"/>
                <wp:docPr id="145" name="矩形 14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4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1 0 0 1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47" o:spid="_x0000_s147" filled="f" stroked="f" strokeweight="1.0pt" style="position:absolute;&#10;margin-left:72.1pt;&#10;margin-top:558.75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89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1 0 0 1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7259319</wp:posOffset>
                </wp:positionV>
                <wp:extent cx="591185" cy="163829"/>
                <wp:effectExtent l="0" t="0" r="0" b="0"/>
                <wp:wrapSquare wrapText="bothSides"/>
                <wp:docPr id="148" name="矩形 14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4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2 1 0 0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50" o:spid="_x0000_s150" filled="f" stroked="f" strokeweight="1.0pt" style="position:absolute;&#10;margin-left:72.1pt;&#10;margin-top:571.6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89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2 1 0 0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7421880</wp:posOffset>
                </wp:positionV>
                <wp:extent cx="591185" cy="163829"/>
                <wp:effectExtent l="0" t="0" r="0" b="0"/>
                <wp:wrapSquare wrapText="bothSides"/>
                <wp:docPr id="151" name="矩形 15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5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3 1 0 0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53" o:spid="_x0000_s153" filled="f" stroked="f" strokeweight="1.0pt" style="position:absolute;&#10;margin-left:72.1pt;&#10;margin-top:584.4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89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3 1 0 0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7583805</wp:posOffset>
                </wp:positionV>
                <wp:extent cx="591185" cy="163829"/>
                <wp:effectExtent l="0" t="0" r="0" b="0"/>
                <wp:wrapSquare wrapText="bothSides"/>
                <wp:docPr id="154" name="矩形 15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5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4 0 0 1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56" o:spid="_x0000_s156" filled="f" stroked="f" strokeweight="1.0pt" style="position:absolute;&#10;margin-left:72.1pt;&#10;margin-top:597.15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89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4 0 0 1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7873365</wp:posOffset>
                </wp:positionV>
                <wp:extent cx="4126230" cy="163829"/>
                <wp:effectExtent l="0" t="0" r="0" b="0"/>
                <wp:wrapSquare wrapText="bothSides"/>
                <wp:docPr id="157" name="矩形 15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1262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5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gen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pd.get_dummies(df[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],drop_first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False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59" o:spid="_x0000_s159" filled="f" stroked="f" strokeweight="1.0pt" style="position:absolute;&#10;margin-left:72.1pt;&#10;margin-top:619.95pt;&#10;width:324.90002pt;&#10;height:12.899996pt;&#10;mso-position-horizontal:absolute;&#10;mso-position-vertical:absolute;&#10;mso-wrap-distance-left:0.0pt;&#10;mso-wrap-distance-right:0.0pt;&#10;mso-wrap-style:square;">
                <v:stroke color="#000000"/>
                <v:textbox id="90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gen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pd.get_dummies(df[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],drop_first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False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8163559</wp:posOffset>
                </wp:positionV>
                <wp:extent cx="2948304" cy="163829"/>
                <wp:effectExtent l="0" t="0" r="0" b="0"/>
                <wp:wrapSquare wrapText="bothSides"/>
                <wp:docPr id="160" name="矩形 16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83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6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pd.concat([df, geo,gen],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62" o:spid="_x0000_s162" filled="f" stroked="f" strokeweight="1.0pt" style="position:absolute;&#10;margin-left:72.1pt;&#10;margin-top:642.8pt;&#10;width:232.14998pt;&#10;height:12.899996pt;&#10;mso-position-horizontal:absolute;&#10;mso-position-vertical:absolute;&#10;mso-wrap-distance-left:0.0pt;&#10;mso-wrap-distance-right:0.0pt;&#10;mso-wrap-style:square;">
                <v:stroke color="#000000"/>
                <v:textbox id="90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pd.concat([df, geo,gen],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8452485</wp:posOffset>
                </wp:positionV>
                <wp:extent cx="170179" cy="163829"/>
                <wp:effectExtent l="0" t="0" r="0" b="0"/>
                <wp:wrapSquare wrapText="bothSides"/>
                <wp:docPr id="163" name="矩形 16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6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65" o:spid="_x0000_s165" filled="f" stroked="f" strokeweight="1.0pt" style="position:absolute;&#10;margin-left:72.1pt;&#10;margin-top:665.5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0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8742045</wp:posOffset>
                </wp:positionV>
                <wp:extent cx="4040505" cy="163829"/>
                <wp:effectExtent l="0" t="0" r="0" b="0"/>
                <wp:wrapSquare wrapText="bothSides"/>
                <wp:docPr id="166" name="矩形 16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6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CreditScore Geography Gender Age Tenure Balance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68" o:spid="_x0000_s168" filled="f" stroked="f" strokeweight="1.0pt" style="position:absolute;&#10;margin-left:72.1pt;&#10;margin-top:688.35pt;&#10;width:318.15pt;&#10;height:12.899996pt;&#10;mso-position-horizontal:absolute;&#10;mso-position-vertical:absolute;&#10;mso-wrap-distance-left:0.0pt;&#10;mso-wrap-distance-right:0.0pt;&#10;mso-wrap-style:square;">
                <v:stroke color="#000000"/>
                <v:textbox id="90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CreditScore Geography Gender Age Tenure Balance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8905240</wp:posOffset>
                </wp:positionV>
                <wp:extent cx="1264285" cy="163829"/>
                <wp:effectExtent l="0" t="0" r="0" b="0"/>
                <wp:wrapSquare wrapText="bothSides"/>
                <wp:docPr id="169" name="矩形 16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2642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7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NumOfProducts \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71" o:spid="_x0000_s171" filled="f" stroked="f" strokeweight="1.0pt" style="position:absolute;&#10;margin-left:72.1pt;&#10;margin-top:701.2pt;&#10;width:99.549995pt;&#10;height:12.899996pt;&#10;mso-position-horizontal:absolute;&#10;mso-position-vertical:absolute;&#10;mso-wrap-distance-left:0.0pt;&#10;mso-wrap-distance-right:0.0pt;&#10;mso-wrap-style:square;">
                <v:stroke color="#000000"/>
                <v:textbox id="90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NumOfProducts \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2793365</wp:posOffset>
                </wp:positionV>
                <wp:extent cx="2947035" cy="163829"/>
                <wp:effectExtent l="0" t="0" r="0" b="0"/>
                <wp:wrapSquare wrapText="bothSides"/>
                <wp:docPr id="172" name="矩形 17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7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CreditScore 10000 non-null int64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74" o:spid="_x0000_s174" filled="f" stroked="f" strokeweight="1.0pt" style="position:absolute;&#10;margin-left:72.1pt;&#10;margin-top:219.94998pt;&#10;width:232.05pt;&#10;height:12.899996pt;&#10;mso-position-horizontal:absolute;&#10;mso-position-vertical:absolute;&#10;mso-wrap-distance-left:0.0pt;&#10;mso-wrap-distance-right:0.0pt;&#10;mso-wrap-style:square;">
                <v:stroke color="#000000"/>
                <v:textbox id="90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CreditScore 10000 non-null int64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1076960</wp:posOffset>
                </wp:positionV>
                <wp:extent cx="1516380" cy="163829"/>
                <wp:effectExtent l="0" t="0" r="0" b="0"/>
                <wp:wrapSquare wrapText="bothSides"/>
                <wp:docPr id="175" name="矩形 17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7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77" o:spid="_x0000_s177" filled="f" stroked="f" strokeweight="1.0pt" style="position:absolute;&#10;margin-left:72.1pt;&#10;margin-top:84.8pt;&#10;width:119.4pt;&#10;height:12.899996pt;&#10;mso-position-horizontal:absolute;&#10;mso-position-vertical:absolute;&#10;mso-wrap-distance-left:0.0pt;&#10;mso-wrap-distance-right:0.0pt;&#10;mso-wrap-style:square;">
                <v:stroke color="#000000"/>
                <v:textbox id="90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1238885</wp:posOffset>
                </wp:positionV>
                <wp:extent cx="1432560" cy="163829"/>
                <wp:effectExtent l="0" t="0" r="0" b="0"/>
                <wp:wrapSquare wrapText="bothSides"/>
                <wp:docPr id="178" name="矩形 17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7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80" o:spid="_x0000_s180" filled="f" stroked="f" strokeweight="1.0pt" style="position:absolute;&#10;margin-left:72.1pt;&#10;margin-top:97.55pt;&#10;width:112.8pt;&#10;height:12.899996pt;&#10;mso-position-horizontal:absolute;&#10;mso-position-vertical:absolute;&#10;mso-wrap-distance-left:0.0pt;&#10;mso-wrap-distance-right:0.0pt;&#10;mso-wrap-style:square;">
                <v:stroke color="#000000"/>
                <v:textbox id="90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1402080</wp:posOffset>
                </wp:positionV>
                <wp:extent cx="1432560" cy="163829"/>
                <wp:effectExtent l="0" t="0" r="0" b="0"/>
                <wp:wrapSquare wrapText="bothSides"/>
                <wp:docPr id="181" name="矩形 18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4325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8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83" o:spid="_x0000_s183" filled="f" stroked="f" strokeweight="1.0pt" style="position:absolute;&#10;margin-left:72.1pt;&#10;margin-top:110.4pt;&#10;width:112.8pt;&#10;height:12.899996pt;&#10;mso-position-horizontal:absolute;&#10;mso-position-vertical:absolute;&#10;mso-wrap-distance-left:0.0pt;&#10;mso-wrap-distance-right:0.0pt;&#10;mso-wrap-style:square;">
                <v:stroke color="#000000"/>
                <v:textbox id="90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1691004</wp:posOffset>
                </wp:positionV>
                <wp:extent cx="759459" cy="163829"/>
                <wp:effectExtent l="0" t="0" r="0" b="0"/>
                <wp:wrapSquare wrapText="bothSides"/>
                <wp:docPr id="184" name="矩形 18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8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df.info()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86" o:spid="_x0000_s186" filled="f" stroked="f" strokeweight="1.0pt" style="position:absolute;&#10;margin-left:72.1pt;&#10;margin-top:133.15pt;&#10;width:59.799995pt;&#10;height:12.899996pt;&#10;mso-position-horizontal:absolute;&#10;mso-position-vertical:absolute;&#10;mso-wrap-distance-left:0.0pt;&#10;mso-wrap-distance-right:0.0pt;&#10;mso-wrap-style:square;">
                <v:stroke color="#000000"/>
                <v:textbox id="90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df.info()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1981200</wp:posOffset>
                </wp:positionV>
                <wp:extent cx="3115310" cy="163829"/>
                <wp:effectExtent l="0" t="0" r="0" b="0"/>
                <wp:wrapSquare wrapText="bothSides"/>
                <wp:docPr id="187" name="矩形 18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8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&lt;class 'pandas.core.frame.DataFrame'&gt;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89" o:spid="_x0000_s189" filled="f" stroked="f" strokeweight="1.0pt" style="position:absolute;&#10;margin-left:72.1pt;&#10;margin-top:156.0pt;&#10;width:245.3pt;&#10;height:12.899996pt;&#10;mso-position-horizontal:absolute;&#10;mso-position-vertical:absolute;&#10;mso-wrap-distance-left:0.0pt;&#10;mso-wrap-distance-right:0.0pt;&#10;mso-wrap-style:square;">
                <v:stroke color="#000000"/>
                <v:textbox id="91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&lt;class 'pandas.core.frame.DataFrame'&gt;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2143125</wp:posOffset>
                </wp:positionV>
                <wp:extent cx="3030855" cy="163829"/>
                <wp:effectExtent l="0" t="0" r="0" b="0"/>
                <wp:wrapSquare wrapText="bothSides"/>
                <wp:docPr id="190" name="矩形 19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9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RangeIndex: 10000 entries, 0 to 9999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92" o:spid="_x0000_s192" filled="f" stroked="f" strokeweight="1.0pt" style="position:absolute;&#10;margin-left:72.1pt;&#10;margin-top:168.75pt;&#10;width:238.65pt;&#10;height:12.899996pt;&#10;mso-position-horizontal:absolute;&#10;mso-position-vertical:absolute;&#10;mso-wrap-distance-left:0.0pt;&#10;mso-wrap-distance-right:0.0pt;&#10;mso-wrap-style:square;">
                <v:stroke color="#000000"/>
                <v:textbox id="91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RangeIndex: 10000 entries, 0 to 9999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2306320</wp:posOffset>
                </wp:positionV>
                <wp:extent cx="2694305" cy="163829"/>
                <wp:effectExtent l="0" t="0" r="0" b="0"/>
                <wp:wrapSquare wrapText="bothSides"/>
                <wp:docPr id="193" name="矩形 19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9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Data columns (total 11 columns):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95" o:spid="_x0000_s195" filled="f" stroked="f" strokeweight="1.0pt" style="position:absolute;&#10;margin-left:72.1pt;&#10;margin-top:181.6pt;&#10;width:212.15pt;&#10;height:12.899996pt;&#10;mso-position-horizontal:absolute;&#10;mso-position-vertical:absolute;&#10;mso-wrap-distance-left:0.0pt;&#10;mso-wrap-distance-right:0.0pt;&#10;mso-wrap-style:square;">
                <v:stroke color="#000000"/>
                <v:textbox id="91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Data columns (total 11 columns):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2468245</wp:posOffset>
                </wp:positionV>
                <wp:extent cx="2526030" cy="163829"/>
                <wp:effectExtent l="0" t="0" r="0" b="0"/>
                <wp:wrapSquare wrapText="bothSides"/>
                <wp:docPr id="196" name="矩形 19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19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# Column Non-Null Count Dtype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198" o:spid="_x0000_s198" filled="f" stroked="f" strokeweight="1.0pt" style="position:absolute;&#10;margin-left:72.1pt;&#10;margin-top:194.35002pt;&#10;width:198.9pt;&#10;height:12.899996pt;&#10;mso-position-horizontal:absolute;&#10;mso-position-vertical:absolute;&#10;mso-wrap-distance-left:0.0pt;&#10;mso-wrap-distance-right:0.0pt;&#10;mso-wrap-style:square;">
                <v:stroke color="#000000"/>
                <v:textbox id="91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# Column Non-Null Count Dtype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2631440</wp:posOffset>
                </wp:positionV>
                <wp:extent cx="2694305" cy="163829"/>
                <wp:effectExtent l="0" t="0" r="0" b="0"/>
                <wp:wrapSquare wrapText="bothSides"/>
                <wp:docPr id="199" name="矩形 19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0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--- ------ -------------- -----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01" o:spid="_x0000_s201" filled="f" stroked="f" strokeweight="1.0pt" style="position:absolute;&#10;margin-left:72.1pt;&#10;margin-top:207.2pt;&#10;width:212.15pt;&#10;height:12.899996pt;&#10;mso-position-horizontal:absolute;&#10;mso-position-vertical:absolute;&#10;mso-wrap-distance-left:0.0pt;&#10;mso-wrap-distance-right:0.0pt;&#10;mso-wrap-style:square;">
                <v:stroke color="#000000"/>
                <v:textbox id="91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--- ------ -------------- -----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913765</wp:posOffset>
                </wp:positionV>
                <wp:extent cx="1516380" cy="163830"/>
                <wp:effectExtent l="0" t="0" r="0" b="0"/>
                <wp:wrapSquare wrapText="bothSides"/>
                <wp:docPr id="202" name="矩形 20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0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04" o:spid="_x0000_s204" filled="f" stroked="f" strokeweight="1.0pt" style="position:absolute;&#10;margin-left:72.1pt;&#10;margin-top:71.95pt;&#10;width:119.4pt;&#10;height:12.900002pt;&#10;mso-position-horizontal:absolute;&#10;mso-position-vertical:absolute;&#10;mso-wrap-distance-left:0.0pt;&#10;mso-wrap-distance-right:0.0pt;&#10;mso-wrap-style:square;">
                <v:stroke color="#000000"/>
                <v:textbox id="91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2956560</wp:posOffset>
                </wp:positionV>
                <wp:extent cx="2862579" cy="163829"/>
                <wp:effectExtent l="0" t="0" r="0" b="0"/>
                <wp:wrapSquare wrapText="bothSides"/>
                <wp:docPr id="205" name="矩形 20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0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Geography 10000 non-null object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07" o:spid="_x0000_s207" filled="f" stroked="f" strokeweight="1.0pt" style="position:absolute;&#10;margin-left:72.1pt;&#10;margin-top:232.8pt;&#10;width:225.4pt;&#10;height:12.899996pt;&#10;mso-position-horizontal:absolute;&#10;mso-position-vertical:absolute;&#10;mso-wrap-distance-left:0.0pt;&#10;mso-wrap-distance-right:0.0pt;&#10;mso-wrap-style:square;">
                <v:stroke color="#000000"/>
                <v:textbox id="91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Geography 10000 non-null object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3118485</wp:posOffset>
                </wp:positionV>
                <wp:extent cx="2610484" cy="163829"/>
                <wp:effectExtent l="0" t="0" r="0" b="0"/>
                <wp:wrapSquare wrapText="bothSides"/>
                <wp:docPr id="208" name="矩形 20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0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Gender 10000 non-null object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10" o:spid="_x0000_s210" filled="f" stroked="f" strokeweight="1.0pt" style="position:absolute;&#10;margin-left:72.1pt;&#10;margin-top:245.55pt;&#10;width:205.54999pt;&#10;height:12.899996pt;&#10;mso-position-horizontal:absolute;&#10;mso-position-vertical:absolute;&#10;mso-wrap-distance-left:0.0pt;&#10;mso-wrap-distance-right:0.0pt;&#10;mso-wrap-style:square;">
                <v:stroke color="#000000"/>
                <v:textbox id="91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Gender 10000 non-null object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3281680</wp:posOffset>
                </wp:positionV>
                <wp:extent cx="2273935" cy="163829"/>
                <wp:effectExtent l="0" t="0" r="0" b="0"/>
                <wp:wrapSquare wrapText="bothSides"/>
                <wp:docPr id="211" name="矩形 21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1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Age 10000 non-null int64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13" o:spid="_x0000_s213" filled="f" stroked="f" strokeweight="1.0pt" style="position:absolute;&#10;margin-left:72.1pt;&#10;margin-top:258.4pt;&#10;width:179.05pt;&#10;height:12.899996pt;&#10;mso-position-horizontal:absolute;&#10;mso-position-vertical:absolute;&#10;mso-wrap-distance-left:0.0pt;&#10;mso-wrap-distance-right:0.0pt;&#10;mso-wrap-style:square;">
                <v:stroke color="#000000"/>
                <v:textbox id="91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Age 10000 non-null int64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3444240</wp:posOffset>
                </wp:positionV>
                <wp:extent cx="2526030" cy="163829"/>
                <wp:effectExtent l="0" t="0" r="0" b="0"/>
                <wp:wrapSquare wrapText="bothSides"/>
                <wp:docPr id="214" name="矩形 21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1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Tenure 10000 non-null int64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16" o:spid="_x0000_s216" filled="f" stroked="f" strokeweight="1.0pt" style="position:absolute;&#10;margin-left:72.1pt;&#10;margin-top:271.2pt;&#10;width:198.9pt;&#10;height:12.899996pt;&#10;mso-position-horizontal:absolute;&#10;mso-position-vertical:absolute;&#10;mso-wrap-distance-left:0.0pt;&#10;mso-wrap-distance-right:0.0pt;&#10;mso-wrap-style:square;">
                <v:stroke color="#000000"/>
                <v:textbox id="91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Tenure 10000 non-null int64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3606165</wp:posOffset>
                </wp:positionV>
                <wp:extent cx="2694305" cy="163829"/>
                <wp:effectExtent l="0" t="0" r="0" b="0"/>
                <wp:wrapSquare wrapText="bothSides"/>
                <wp:docPr id="217" name="矩形 21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943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1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5 Balance 10000 non-null float64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19" o:spid="_x0000_s219" filled="f" stroked="f" strokeweight="1.0pt" style="position:absolute;&#10;margin-left:72.1pt;&#10;margin-top:283.95pt;&#10;width:212.15pt;&#10;height:12.899996pt;&#10;mso-position-horizontal:absolute;&#10;mso-position-vertical:absolute;&#10;mso-wrap-distance-left:0.0pt;&#10;mso-wrap-distance-right:0.0pt;&#10;mso-wrap-style:square;">
                <v:stroke color="#000000"/>
                <v:textbox id="92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5 Balance 10000 non-null float64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3769359</wp:posOffset>
                </wp:positionV>
                <wp:extent cx="3115310" cy="163829"/>
                <wp:effectExtent l="0" t="0" r="0" b="0"/>
                <wp:wrapSquare wrapText="bothSides"/>
                <wp:docPr id="220" name="矩形 22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153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2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6 NumOfProducts 10000 non-null int64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22" o:spid="_x0000_s222" filled="f" stroked="f" strokeweight="1.0pt" style="position:absolute;&#10;margin-left:72.1pt;&#10;margin-top:296.8pt;&#10;width:245.3pt;&#10;height:12.899996pt;&#10;mso-position-horizontal:absolute;&#10;mso-position-vertical:absolute;&#10;mso-wrap-distance-left:0.0pt;&#10;mso-wrap-distance-right:0.0pt;&#10;mso-wrap-style:square;">
                <v:stroke color="#000000"/>
                <v:textbox id="92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6 NumOfProducts 10000 non-null int64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3931285</wp:posOffset>
                </wp:positionV>
                <wp:extent cx="2778760" cy="163829"/>
                <wp:effectExtent l="0" t="0" r="0" b="0"/>
                <wp:wrapSquare wrapText="bothSides"/>
                <wp:docPr id="223" name="矩形 22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2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7 HasCrCard 10000 non-null int64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25" o:spid="_x0000_s225" filled="f" stroked="f" strokeweight="1.0pt" style="position:absolute;&#10;margin-left:72.1pt;&#10;margin-top:309.55pt;&#10;width:218.80002pt;&#10;height:12.899996pt;&#10;mso-position-horizontal:absolute;&#10;mso-position-vertical:absolute;&#10;mso-wrap-distance-left:0.0pt;&#10;mso-wrap-distance-right:0.0pt;&#10;mso-wrap-style:square;">
                <v:stroke color="#000000"/>
                <v:textbox id="92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7 HasCrCard 10000 non-null int64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4094479</wp:posOffset>
                </wp:positionV>
                <wp:extent cx="3199130" cy="163829"/>
                <wp:effectExtent l="0" t="0" r="0" b="0"/>
                <wp:wrapSquare wrapText="bothSides"/>
                <wp:docPr id="226" name="矩形 22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2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8 IsActiveMember 10000 non-null int64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28" o:spid="_x0000_s228" filled="f" stroked="f" strokeweight="1.0pt" style="position:absolute;&#10;margin-left:72.1pt;&#10;margin-top:322.4pt;&#10;width:251.9pt;&#10;height:12.899996pt;&#10;mso-position-horizontal:absolute;&#10;mso-position-vertical:absolute;&#10;mso-wrap-distance-left:0.0pt;&#10;mso-wrap-distance-right:0.0pt;&#10;mso-wrap-style:square;">
                <v:stroke color="#000000"/>
                <v:textbox id="92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8 IsActiveMember 10000 non-null int64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4256405</wp:posOffset>
                </wp:positionV>
                <wp:extent cx="3367404" cy="163829"/>
                <wp:effectExtent l="0" t="0" r="0" b="0"/>
                <wp:wrapSquare wrapText="bothSides"/>
                <wp:docPr id="229" name="矩形 22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674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3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 EstimatedSalary 10000 non-null float64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31" o:spid="_x0000_s231" filled="f" stroked="f" strokeweight="1.0pt" style="position:absolute;&#10;margin-left:72.1pt;&#10;margin-top:335.15pt;&#10;width:265.15pt;&#10;height:12.899996pt;&#10;mso-position-horizontal:absolute;&#10;mso-position-vertical:absolute;&#10;mso-wrap-distance-left:0.0pt;&#10;mso-wrap-distance-right:0.0pt;&#10;mso-wrap-style:square;">
                <v:stroke color="#000000"/>
                <v:textbox id="92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 EstimatedSalary 10000 non-null float64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pgNumType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6945630</wp:posOffset>
                </wp:positionV>
                <wp:extent cx="1852929" cy="163829"/>
                <wp:effectExtent l="0" t="0" r="0" b="0"/>
                <wp:wrapSquare wrapText="bothSides"/>
                <wp:docPr id="232" name="矩形 23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3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9995 1 0 96270.64 0 1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34" o:spid="_x0000_s234" filled="f" stroked="f" strokeweight="1.0pt" style="position:absolute;&#10;margin-left:72.1pt;&#10;margin-top:546.9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92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9995 1 0 96270.64 0 1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5157470</wp:posOffset>
                </wp:positionV>
                <wp:extent cx="170179" cy="163829"/>
                <wp:effectExtent l="0" t="0" r="0" b="0"/>
                <wp:wrapSquare wrapText="bothSides"/>
                <wp:docPr id="235" name="矩形 23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3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37" o:spid="_x0000_s237" filled="f" stroked="f" strokeweight="1.0pt" style="position:absolute;&#10;margin-left:72.1pt;&#10;margin-top:406.1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2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5320029</wp:posOffset>
                </wp:positionV>
                <wp:extent cx="1684654" cy="163829"/>
                <wp:effectExtent l="0" t="0" r="0" b="0"/>
                <wp:wrapSquare wrapText="bothSides"/>
                <wp:docPr id="238" name="矩形 23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3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1 0 1 112542.58 0 0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40" o:spid="_x0000_s240" filled="f" stroked="f" strokeweight="1.0pt" style="position:absolute;&#10;margin-left:72.1pt;&#10;margin-top:418.89996pt;&#10;width:132.65pt;&#10;height:12.899996pt;&#10;mso-position-horizontal:absolute;&#10;mso-position-vertical:absolute;&#10;mso-wrap-distance-left:0.0pt;&#10;mso-wrap-distance-right:0.0pt;&#10;mso-wrap-style:square;">
                <v:stroke color="#000000"/>
                <v:textbox id="92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1 0 1 112542.58 0 0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5482590</wp:posOffset>
                </wp:positionV>
                <wp:extent cx="170179" cy="163829"/>
                <wp:effectExtent l="0" t="0" r="0" b="0"/>
                <wp:wrapSquare wrapText="bothSides"/>
                <wp:docPr id="241" name="矩形 24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4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43" o:spid="_x0000_s243" filled="f" stroked="f" strokeweight="1.0pt" style="position:absolute;&#10;margin-left:72.1pt;&#10;margin-top:431.7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2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5644515</wp:posOffset>
                </wp:positionV>
                <wp:extent cx="1684654" cy="163829"/>
                <wp:effectExtent l="0" t="0" r="0" b="0"/>
                <wp:wrapSquare wrapText="bothSides"/>
                <wp:docPr id="244" name="矩形 24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4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2 1 0 113931.57 1 1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46" o:spid="_x0000_s246" filled="f" stroked="f" strokeweight="1.0pt" style="position:absolute;&#10;margin-left:72.1pt;&#10;margin-top:444.45004pt;&#10;width:132.65pt;&#10;height:12.899996pt;&#10;mso-position-horizontal:absolute;&#10;mso-position-vertical:absolute;&#10;mso-wrap-distance-left:0.0pt;&#10;mso-wrap-distance-right:0.0pt;&#10;mso-wrap-style:square;">
                <v:stroke color="#000000"/>
                <v:textbox id="92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2 1 0 113931.57 1 1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5807710</wp:posOffset>
                </wp:positionV>
                <wp:extent cx="170179" cy="163829"/>
                <wp:effectExtent l="0" t="0" r="0" b="0"/>
                <wp:wrapSquare wrapText="bothSides"/>
                <wp:docPr id="247" name="矩形 24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4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49" o:spid="_x0000_s249" filled="f" stroked="f" strokeweight="1.0pt" style="position:absolute;&#10;margin-left:72.1pt;&#10;margin-top:457.3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3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5969635</wp:posOffset>
                </wp:positionV>
                <wp:extent cx="1600835" cy="163829"/>
                <wp:effectExtent l="0" t="0" r="0" b="0"/>
                <wp:wrapSquare wrapText="bothSides"/>
                <wp:docPr id="250" name="矩形 25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5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3 0 0 93826.63 0 1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52" o:spid="_x0000_s252" filled="f" stroked="f" strokeweight="1.0pt" style="position:absolute;&#10;margin-left:72.1pt;&#10;margin-top:470.05pt;&#10;width:126.05001pt;&#10;height:12.899996pt;&#10;mso-position-horizontal:absolute;&#10;mso-position-vertical:absolute;&#10;mso-wrap-distance-left:0.0pt;&#10;mso-wrap-distance-right:0.0pt;&#10;mso-wrap-style:square;">
                <v:stroke color="#000000"/>
                <v:textbox id="93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3 0 0 93826.63 0 1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6132830</wp:posOffset>
                </wp:positionV>
                <wp:extent cx="170179" cy="163829"/>
                <wp:effectExtent l="0" t="0" r="0" b="0"/>
                <wp:wrapSquare wrapText="bothSides"/>
                <wp:docPr id="253" name="矩形 25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5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55" o:spid="_x0000_s255" filled="f" stroked="f" strokeweight="1.0pt" style="position:absolute;&#10;margin-left:72.1pt;&#10;margin-top:482.9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3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6294754</wp:posOffset>
                </wp:positionV>
                <wp:extent cx="1600835" cy="163829"/>
                <wp:effectExtent l="0" t="0" r="0" b="0"/>
                <wp:wrapSquare wrapText="bothSides"/>
                <wp:docPr id="256" name="矩形 25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008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5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4 1 1 79084.10 0 0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58" o:spid="_x0000_s258" filled="f" stroked="f" strokeweight="1.0pt" style="position:absolute;&#10;margin-left:72.1pt;&#10;margin-top:495.65pt;&#10;width:126.05001pt;&#10;height:12.899996pt;&#10;mso-position-horizontal:absolute;&#10;mso-position-vertical:absolute;&#10;mso-wrap-distance-left:0.0pt;&#10;mso-wrap-distance-right:0.0pt;&#10;mso-wrap-style:square;">
                <v:stroke color="#000000"/>
                <v:textbox id="93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4 1 1 79084.10 0 0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6457950</wp:posOffset>
                </wp:positionV>
                <wp:extent cx="170179" cy="163829"/>
                <wp:effectExtent l="0" t="0" r="0" b="0"/>
                <wp:wrapSquare wrapText="bothSides"/>
                <wp:docPr id="259" name="矩形 25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6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61" o:spid="_x0000_s261" filled="f" stroked="f" strokeweight="1.0pt" style="position:absolute;&#10;margin-left:72.1pt;&#10;margin-top:508.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3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6620510</wp:posOffset>
                </wp:positionV>
                <wp:extent cx="2021204" cy="163829"/>
                <wp:effectExtent l="0" t="0" r="0" b="0"/>
                <wp:wrapSquare wrapText="bothSides"/>
                <wp:docPr id="262" name="矩形 26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6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64" o:spid="_x0000_s264" filled="f" stroked="f" strokeweight="1.0pt" style="position:absolute;&#10;margin-left:72.1pt;&#10;margin-top:521.3pt;&#10;width:159.15pt;&#10;height:12.899996pt;&#10;mso-position-horizontal:absolute;&#10;mso-position-vertical:absolute;&#10;mso-wrap-distance-left:0.0pt;&#10;mso-wrap-distance-right:0.0pt;&#10;mso-wrap-style:square;">
                <v:stroke color="#000000"/>
                <v:textbox id="93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6783070</wp:posOffset>
                </wp:positionV>
                <wp:extent cx="338455" cy="163829"/>
                <wp:effectExtent l="0" t="0" r="0" b="0"/>
                <wp:wrapSquare wrapText="bothSides"/>
                <wp:docPr id="265" name="矩形 26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6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67" o:spid="_x0000_s267" filled="f" stroked="f" strokeweight="1.0pt" style="position:absolute;&#10;margin-left:72.1pt;&#10;margin-top:534.1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93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4994909</wp:posOffset>
                </wp:positionV>
                <wp:extent cx="1684654" cy="163829"/>
                <wp:effectExtent l="0" t="0" r="0" b="0"/>
                <wp:wrapSquare wrapText="bothSides"/>
                <wp:docPr id="268" name="矩形 26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6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0 1 1 101348.88 1 1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70" o:spid="_x0000_s270" filled="f" stroked="f" strokeweight="1.0pt" style="position:absolute;&#10;margin-left:72.1pt;&#10;margin-top:393.3pt;&#10;width:132.65pt;&#10;height:12.899996pt;&#10;mso-position-horizontal:absolute;&#10;mso-position-vertical:absolute;&#10;mso-wrap-distance-left:0.0pt;&#10;mso-wrap-distance-right:0.0pt;&#10;mso-wrap-style:square;">
                <v:stroke color="#000000"/>
                <v:textbox id="93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0 1 1 101348.88 1 1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7107555</wp:posOffset>
                </wp:positionV>
                <wp:extent cx="170179" cy="163829"/>
                <wp:effectExtent l="0" t="0" r="0" b="0"/>
                <wp:wrapSquare wrapText="bothSides"/>
                <wp:docPr id="271" name="矩形 27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7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73" o:spid="_x0000_s273" filled="f" stroked="f" strokeweight="1.0pt" style="position:absolute;&#10;margin-left:72.1pt;&#10;margin-top:559.6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3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7270750</wp:posOffset>
                </wp:positionV>
                <wp:extent cx="1937385" cy="163829"/>
                <wp:effectExtent l="0" t="0" r="0" b="0"/>
                <wp:wrapSquare wrapText="bothSides"/>
                <wp:docPr id="274" name="矩形 27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7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9996 1 1 101699.77 0 1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76" o:spid="_x0000_s276" filled="f" stroked="f" strokeweight="1.0pt" style="position:absolute;&#10;margin-left:72.1pt;&#10;margin-top:572.5pt;&#10;width:152.55pt;&#10;height:12.899996pt;&#10;mso-position-horizontal:absolute;&#10;mso-position-vertical:absolute;&#10;mso-wrap-distance-left:0.0pt;&#10;mso-wrap-distance-right:0.0pt;&#10;mso-wrap-style:square;">
                <v:stroke color="#000000"/>
                <v:textbox id="93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9996 1 1 101699.77 0 1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7432675</wp:posOffset>
                </wp:positionV>
                <wp:extent cx="170179" cy="163829"/>
                <wp:effectExtent l="0" t="0" r="0" b="0"/>
                <wp:wrapSquare wrapText="bothSides"/>
                <wp:docPr id="277" name="矩形 27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7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79" o:spid="_x0000_s279" filled="f" stroked="f" strokeweight="1.0pt" style="position:absolute;&#10;margin-left:72.1pt;&#10;margin-top:585.2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4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7595869</wp:posOffset>
                </wp:positionV>
                <wp:extent cx="1852929" cy="163829"/>
                <wp:effectExtent l="0" t="0" r="0" b="0"/>
                <wp:wrapSquare wrapText="bothSides"/>
                <wp:docPr id="280" name="矩形 28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8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9997 0 1 42085.58 1 1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82" o:spid="_x0000_s282" filled="f" stroked="f" strokeweight="1.0pt" style="position:absolute;&#10;margin-left:72.1pt;&#10;margin-top:598.1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94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9997 0 1 42085.58 1 1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7757795</wp:posOffset>
                </wp:positionV>
                <wp:extent cx="170179" cy="163829"/>
                <wp:effectExtent l="0" t="0" r="0" b="0"/>
                <wp:wrapSquare wrapText="bothSides"/>
                <wp:docPr id="283" name="矩形 28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8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85" o:spid="_x0000_s285" filled="f" stroked="f" strokeweight="1.0pt" style="position:absolute;&#10;margin-left:72.1pt;&#10;margin-top:610.8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4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7920990</wp:posOffset>
                </wp:positionV>
                <wp:extent cx="1852929" cy="163829"/>
                <wp:effectExtent l="0" t="0" r="0" b="0"/>
                <wp:wrapSquare wrapText="bothSides"/>
                <wp:docPr id="286" name="矩形 28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8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9998 1 0 92888.52 1 0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88" o:spid="_x0000_s288" filled="f" stroked="f" strokeweight="1.0pt" style="position:absolute;&#10;margin-left:72.1pt;&#10;margin-top:623.7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94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9998 1 0 92888.52 1 0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8083549</wp:posOffset>
                </wp:positionV>
                <wp:extent cx="170179" cy="163829"/>
                <wp:effectExtent l="0" t="0" r="0" b="0"/>
                <wp:wrapSquare wrapText="bothSides"/>
                <wp:docPr id="289" name="矩形 28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9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91" o:spid="_x0000_s291" filled="f" stroked="f" strokeweight="1.0pt" style="position:absolute;&#10;margin-left:72.1pt;&#10;margin-top:636.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4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8246110</wp:posOffset>
                </wp:positionV>
                <wp:extent cx="1852929" cy="163829"/>
                <wp:effectExtent l="0" t="0" r="0" b="0"/>
                <wp:wrapSquare wrapText="bothSides"/>
                <wp:docPr id="292" name="矩形 29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9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9999 1 0 38190.78 0 1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94" o:spid="_x0000_s294" filled="f" stroked="f" strokeweight="1.0pt" style="position:absolute;&#10;margin-left:72.1pt;&#10;margin-top:649.3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94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9999 1 0 38190.78 0 1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8408669</wp:posOffset>
                </wp:positionV>
                <wp:extent cx="170179" cy="163829"/>
                <wp:effectExtent l="0" t="0" r="0" b="0"/>
                <wp:wrapSquare wrapText="bothSides"/>
                <wp:docPr id="295" name="矩形 29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9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297" o:spid="_x0000_s297" filled="f" stroked="f" strokeweight="1.0pt" style="position:absolute;&#10;margin-left:72.1pt;&#10;margin-top:662.1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4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8749031</wp:posOffset>
                </wp:positionV>
                <wp:extent cx="1516380" cy="163829"/>
                <wp:effectExtent l="0" t="0" r="0" b="0"/>
                <wp:wrapSquare wrapText="bothSides"/>
                <wp:docPr id="298" name="矩形 29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5163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29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Spain Female Male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00" o:spid="_x0000_s300" filled="f" stroked="f" strokeweight="1.0pt" style="position:absolute;&#10;margin-left:72.1pt;&#10;margin-top:688.9pt;&#10;width:119.4pt;&#10;height:12.899996pt;&#10;mso-position-horizontal:absolute;&#10;mso-position-vertical:absolute;&#10;mso-wrap-distance-left:0.0pt;&#10;mso-wrap-distance-right:0.0pt;&#10;mso-wrap-style:square;">
                <v:stroke color="#000000"/>
                <v:textbox id="94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Spain Female Male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8911590</wp:posOffset>
                </wp:positionV>
                <wp:extent cx="675004" cy="163829"/>
                <wp:effectExtent l="0" t="0" r="0" b="0"/>
                <wp:wrapSquare wrapText="bothSides"/>
                <wp:docPr id="301" name="矩形 30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0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03" o:spid="_x0000_s303" filled="f" stroked="f" strokeweight="1.0pt" style="position:absolute;&#10;margin-left:72.1pt;&#10;margin-top:701.7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94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2865120</wp:posOffset>
                </wp:positionV>
                <wp:extent cx="2610484" cy="163829"/>
                <wp:effectExtent l="0" t="0" r="0" b="0"/>
                <wp:wrapSquare wrapText="bothSides"/>
                <wp:docPr id="304" name="矩形 30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61048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0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France Male 39 5 0.00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06" o:spid="_x0000_s306" filled="f" stroked="f" strokeweight="1.0pt" style="position:absolute;&#10;margin-left:72.1pt;&#10;margin-top:225.6pt;&#10;width:205.54999pt;&#10;height:12.899996pt;&#10;mso-position-horizontal:absolute;&#10;mso-position-vertical:absolute;&#10;mso-wrap-distance-left:0.0pt;&#10;mso-wrap-distance-right:0.0pt;&#10;mso-wrap-style:square;">
                <v:stroke color="#000000"/>
                <v:textbox id="94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France Male 39 5 0.00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1076960</wp:posOffset>
                </wp:positionV>
                <wp:extent cx="170179" cy="163829"/>
                <wp:effectExtent l="0" t="0" r="0" b="0"/>
                <wp:wrapSquare wrapText="bothSides"/>
                <wp:docPr id="307" name="矩形 30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0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09" o:spid="_x0000_s309" filled="f" stroked="f" strokeweight="1.0pt" style="position:absolute;&#10;margin-left:72.1pt;&#10;margin-top:84.8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5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1238885</wp:posOffset>
                </wp:positionV>
                <wp:extent cx="2778760" cy="163829"/>
                <wp:effectExtent l="0" t="0" r="0" b="0"/>
                <wp:wrapSquare wrapText="bothSides"/>
                <wp:docPr id="310" name="矩形 31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1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Spain Female 41 1 83807.86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12" o:spid="_x0000_s312" filled="f" stroked="f" strokeweight="1.0pt" style="position:absolute;&#10;margin-left:72.1pt;&#10;margin-top:97.55pt;&#10;width:218.80002pt;&#10;height:12.899996pt;&#10;mso-position-horizontal:absolute;&#10;mso-position-vertical:absolute;&#10;mso-wrap-distance-left:0.0pt;&#10;mso-wrap-distance-right:0.0pt;&#10;mso-wrap-style:square;">
                <v:stroke color="#000000"/>
                <v:textbox id="95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Spain Female 41 1 83807.86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1402080</wp:posOffset>
                </wp:positionV>
                <wp:extent cx="170179" cy="163829"/>
                <wp:effectExtent l="0" t="0" r="0" b="0"/>
                <wp:wrapSquare wrapText="bothSides"/>
                <wp:docPr id="313" name="矩形 31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1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15" o:spid="_x0000_s315" filled="f" stroked="f" strokeweight="1.0pt" style="position:absolute;&#10;margin-left:72.1pt;&#10;margin-top:110.4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5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1564005</wp:posOffset>
                </wp:positionV>
                <wp:extent cx="2947035" cy="163829"/>
                <wp:effectExtent l="0" t="0" r="0" b="0"/>
                <wp:wrapSquare wrapText="bothSides"/>
                <wp:docPr id="316" name="矩形 31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1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France Female 42 8 159660.80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18" o:spid="_x0000_s318" filled="f" stroked="f" strokeweight="1.0pt" style="position:absolute;&#10;margin-left:72.1pt;&#10;margin-top:123.15pt;&#10;width:232.05pt;&#10;height:12.899996pt;&#10;mso-position-horizontal:absolute;&#10;mso-position-vertical:absolute;&#10;mso-wrap-distance-left:0.0pt;&#10;mso-wrap-distance-right:0.0pt;&#10;mso-wrap-style:square;">
                <v:stroke color="#000000"/>
                <v:textbox id="95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France Female 42 8 159660.80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1727199</wp:posOffset>
                </wp:positionV>
                <wp:extent cx="170179" cy="163829"/>
                <wp:effectExtent l="0" t="0" r="0" b="0"/>
                <wp:wrapSquare wrapText="bothSides"/>
                <wp:docPr id="319" name="矩形 31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2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21" o:spid="_x0000_s321" filled="f" stroked="f" strokeweight="1.0pt" style="position:absolute;&#10;margin-left:72.1pt;&#10;margin-top:136.0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5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1889760</wp:posOffset>
                </wp:positionV>
                <wp:extent cx="2526030" cy="163829"/>
                <wp:effectExtent l="0" t="0" r="0" b="0"/>
                <wp:wrapSquare wrapText="bothSides"/>
                <wp:docPr id="322" name="矩形 32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2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France Female 39 1 0.00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24" o:spid="_x0000_s324" filled="f" stroked="f" strokeweight="1.0pt" style="position:absolute;&#10;margin-left:72.1pt;&#10;margin-top:148.8pt;&#10;width:198.9pt;&#10;height:12.899996pt;&#10;mso-position-horizontal:absolute;&#10;mso-position-vertical:absolute;&#10;mso-wrap-distance-left:0.0pt;&#10;mso-wrap-distance-right:0.0pt;&#10;mso-wrap-style:square;">
                <v:stroke color="#000000"/>
                <v:textbox id="95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France Female 39 1 0.00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2051685</wp:posOffset>
                </wp:positionV>
                <wp:extent cx="170179" cy="163829"/>
                <wp:effectExtent l="0" t="0" r="0" b="0"/>
                <wp:wrapSquare wrapText="bothSides"/>
                <wp:docPr id="325" name="矩形 32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2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27" o:spid="_x0000_s327" filled="f" stroked="f" strokeweight="1.0pt" style="position:absolute;&#10;margin-left:72.1pt;&#10;margin-top:161.5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5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2214880</wp:posOffset>
                </wp:positionV>
                <wp:extent cx="2862579" cy="163829"/>
                <wp:effectExtent l="0" t="0" r="0" b="0"/>
                <wp:wrapSquare wrapText="bothSides"/>
                <wp:docPr id="328" name="矩形 32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8625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2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Spain Female 43 2 125510.82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30" o:spid="_x0000_s330" filled="f" stroked="f" strokeweight="1.0pt" style="position:absolute;&#10;margin-left:72.1pt;&#10;margin-top:174.4pt;&#10;width:225.4pt;&#10;height:12.899996pt;&#10;mso-position-horizontal:absolute;&#10;mso-position-vertical:absolute;&#10;mso-wrap-distance-left:0.0pt;&#10;mso-wrap-distance-right:0.0pt;&#10;mso-wrap-style:square;">
                <v:stroke color="#000000"/>
                <v:textbox id="95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Spain Female 43 2 125510.82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2376805</wp:posOffset>
                </wp:positionV>
                <wp:extent cx="170179" cy="163830"/>
                <wp:effectExtent l="0" t="0" r="0" b="0"/>
                <wp:wrapSquare wrapText="bothSides"/>
                <wp:docPr id="331" name="矩形 33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3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33" o:spid="_x0000_s333" filled="f" stroked="f" strokeweight="1.0pt" style="position:absolute;&#10;margin-left:72.1pt;&#10;margin-top:187.15pt;&#10;width:13.399998pt;&#10;height:12.900007pt;&#10;mso-position-horizontal:absolute;&#10;mso-position-vertical:absolute;&#10;mso-wrap-distance-left:0.0pt;&#10;mso-wrap-distance-right:0.0pt;&#10;mso-wrap-style:square;">
                <v:stroke color="#000000"/>
                <v:textbox id="95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2539999</wp:posOffset>
                </wp:positionV>
                <wp:extent cx="2357754" cy="163829"/>
                <wp:effectExtent l="0" t="0" r="0" b="0"/>
                <wp:wrapSquare wrapText="bothSides"/>
                <wp:docPr id="334" name="矩形 33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3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36" o:spid="_x0000_s336" filled="f" stroked="f" strokeweight="1.0pt" style="position:absolute;&#10;margin-left:72.1pt;&#10;margin-top:199.99998pt;&#10;width:185.64998pt;&#10;height:12.899996pt;&#10;mso-position-horizontal:absolute;&#10;mso-position-vertical:absolute;&#10;mso-wrap-distance-left:0.0pt;&#10;mso-wrap-distance-right:0.0pt;&#10;mso-wrap-style:square;">
                <v:stroke color="#000000"/>
                <v:textbox id="95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2701925</wp:posOffset>
                </wp:positionV>
                <wp:extent cx="338455" cy="163829"/>
                <wp:effectExtent l="0" t="0" r="0" b="0"/>
                <wp:wrapSquare wrapText="bothSides"/>
                <wp:docPr id="337" name="矩形 33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3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39" o:spid="_x0000_s339" filled="f" stroked="f" strokeweight="1.0pt" style="position:absolute;&#10;margin-left:72.1pt;&#10;margin-top:212.75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96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913765</wp:posOffset>
                </wp:positionV>
                <wp:extent cx="2526030" cy="163830"/>
                <wp:effectExtent l="0" t="0" r="0" b="0"/>
                <wp:wrapSquare wrapText="bothSides"/>
                <wp:docPr id="340" name="矩形 34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26030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4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France Female 42 2 0.00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42" o:spid="_x0000_s342" filled="f" stroked="f" strokeweight="1.0pt" style="position:absolute;&#10;margin-left:72.1pt;&#10;margin-top:71.95pt;&#10;width:198.9pt;&#10;height:12.900002pt;&#10;mso-position-horizontal:absolute;&#10;mso-position-vertical:absolute;&#10;mso-wrap-distance-left:0.0pt;&#10;mso-wrap-distance-right:0.0pt;&#10;mso-wrap-style:square;">
                <v:stroke color="#000000"/>
                <v:textbox id="96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France Female 42 2 0.00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3027045</wp:posOffset>
                </wp:positionV>
                <wp:extent cx="170179" cy="163829"/>
                <wp:effectExtent l="0" t="0" r="0" b="0"/>
                <wp:wrapSquare wrapText="bothSides"/>
                <wp:docPr id="343" name="矩形 34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4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45" o:spid="_x0000_s345" filled="f" stroked="f" strokeweight="1.0pt" style="position:absolute;&#10;margin-left:72.1pt;&#10;margin-top:238.3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6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3190240</wp:posOffset>
                </wp:positionV>
                <wp:extent cx="3030855" cy="163829"/>
                <wp:effectExtent l="0" t="0" r="0" b="0"/>
                <wp:wrapSquare wrapText="bothSides"/>
                <wp:docPr id="346" name="矩形 34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4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France Male 35 10 57369.61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48" o:spid="_x0000_s348" filled="f" stroked="f" strokeweight="1.0pt" style="position:absolute;&#10;margin-left:72.1pt;&#10;margin-top:251.19998pt;&#10;width:238.65pt;&#10;height:12.899996pt;&#10;mso-position-horizontal:absolute;&#10;mso-position-vertical:absolute;&#10;mso-wrap-distance-left:0.0pt;&#10;mso-wrap-distance-right:0.0pt;&#10;mso-wrap-style:square;">
                <v:stroke color="#000000"/>
                <v:textbox id="96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France Male 35 10 57369.61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3352800</wp:posOffset>
                </wp:positionV>
                <wp:extent cx="170179" cy="163829"/>
                <wp:effectExtent l="0" t="0" r="0" b="0"/>
                <wp:wrapSquare wrapText="bothSides"/>
                <wp:docPr id="349" name="矩形 34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5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1" o:spid="_x0000_s351" filled="f" stroked="f" strokeweight="1.0pt" style="position:absolute;&#10;margin-left:72.1pt;&#10;margin-top:264.0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6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3514725</wp:posOffset>
                </wp:positionV>
                <wp:extent cx="2778760" cy="163829"/>
                <wp:effectExtent l="0" t="0" r="0" b="0"/>
                <wp:wrapSquare wrapText="bothSides"/>
                <wp:docPr id="352" name="矩形 35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7787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5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France Female 36 7 0.00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4" o:spid="_x0000_s354" filled="f" stroked="f" strokeweight="1.0pt" style="position:absolute;&#10;margin-left:72.1pt;&#10;margin-top:276.75pt;&#10;width:218.80002pt;&#10;height:12.899996pt;&#10;mso-position-horizontal:absolute;&#10;mso-position-vertical:absolute;&#10;mso-wrap-distance-left:0.0pt;&#10;mso-wrap-distance-right:0.0pt;&#10;mso-wrap-style:square;">
                <v:stroke color="#000000"/>
                <v:textbox id="96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France Female 36 7 0.00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3677920</wp:posOffset>
                </wp:positionV>
                <wp:extent cx="170179" cy="163829"/>
                <wp:effectExtent l="0" t="0" r="0" b="0"/>
                <wp:wrapSquare wrapText="bothSides"/>
                <wp:docPr id="355" name="矩形 35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5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57" o:spid="_x0000_s357" filled="f" stroked="f" strokeweight="1.0pt" style="position:absolute;&#10;margin-left:72.1pt;&#10;margin-top:289.6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6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3839845</wp:posOffset>
                </wp:positionV>
                <wp:extent cx="3030855" cy="163829"/>
                <wp:effectExtent l="0" t="0" r="0" b="0"/>
                <wp:wrapSquare wrapText="bothSides"/>
                <wp:docPr id="358" name="矩形 35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0308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5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Germany Male 42 3 75075.31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0" o:spid="_x0000_s360" filled="f" stroked="f" strokeweight="1.0pt" style="position:absolute;&#10;margin-left:72.1pt;&#10;margin-top:302.35pt;&#10;width:238.65pt;&#10;height:12.899996pt;&#10;mso-position-horizontal:absolute;&#10;mso-position-vertical:absolute;&#10;mso-wrap-distance-left:0.0pt;&#10;mso-wrap-distance-right:0.0pt;&#10;mso-wrap-style:square;">
                <v:stroke color="#000000"/>
                <v:textbox id="96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Germany Male 42 3 75075.31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4003040</wp:posOffset>
                </wp:positionV>
                <wp:extent cx="170179" cy="163829"/>
                <wp:effectExtent l="0" t="0" r="0" b="0"/>
                <wp:wrapSquare wrapText="bothSides"/>
                <wp:docPr id="361" name="矩形 36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6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3" o:spid="_x0000_s363" filled="f" stroked="f" strokeweight="1.0pt" style="position:absolute;&#10;margin-left:72.1pt;&#10;margin-top:315.2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6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4164965</wp:posOffset>
                </wp:positionV>
                <wp:extent cx="3199130" cy="163829"/>
                <wp:effectExtent l="0" t="0" r="0" b="0"/>
                <wp:wrapSquare wrapText="bothSides"/>
                <wp:docPr id="364" name="矩形 36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1991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6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France Female 28 4 130142.79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6" o:spid="_x0000_s366" filled="f" stroked="f" strokeweight="1.0pt" style="position:absolute;&#10;margin-left:72.1pt;&#10;margin-top:327.95pt;&#10;width:251.9pt;&#10;height:12.899996pt;&#10;mso-position-horizontal:absolute;&#10;mso-position-vertical:absolute;&#10;mso-wrap-distance-left:0.0pt;&#10;mso-wrap-distance-right:0.0pt;&#10;mso-wrap-style:square;">
                <v:stroke color="#000000"/>
                <v:textbox id="96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France Female 28 4 130142.79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4328159</wp:posOffset>
                </wp:positionV>
                <wp:extent cx="170179" cy="163829"/>
                <wp:effectExtent l="0" t="0" r="0" b="0"/>
                <wp:wrapSquare wrapText="bothSides"/>
                <wp:docPr id="367" name="矩形 36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6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69" o:spid="_x0000_s369" filled="f" stroked="f" strokeweight="1.0pt" style="position:absolute;&#10;margin-left:72.1pt;&#10;margin-top:340.8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7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4669790</wp:posOffset>
                </wp:positionV>
                <wp:extent cx="4629785" cy="163829"/>
                <wp:effectExtent l="0" t="0" r="0" b="0"/>
                <wp:wrapSquare wrapText="bothSides"/>
                <wp:docPr id="370" name="矩形 37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7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HasCrCard IsActiveMember EstimatedSalary Exited France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72" o:spid="_x0000_s372" filled="f" stroked="f" strokeweight="1.0pt" style="position:absolute;&#10;margin-left:72.1pt;&#10;margin-top:367.7pt;&#10;width:364.55pt;&#10;height:12.899996pt;&#10;mso-position-horizontal:absolute;&#10;mso-position-vertical:absolute;&#10;mso-wrap-distance-left:0.0pt;&#10;mso-wrap-distance-right:0.0pt;&#10;mso-wrap-style:square;">
                <v:stroke color="#000000"/>
                <v:textbox id="97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HasCrCard IsActiveMember EstimatedSalary Exited France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4831715</wp:posOffset>
                </wp:positionV>
                <wp:extent cx="759459" cy="163829"/>
                <wp:effectExtent l="0" t="0" r="0" b="0"/>
                <wp:wrapSquare wrapText="bothSides"/>
                <wp:docPr id="373" name="矩形 37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7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Germany \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75" o:spid="_x0000_s375" filled="f" stroked="f" strokeweight="1.0pt" style="position:absolute;&#10;margin-left:72.1pt;&#10;margin-top:380.45pt;&#10;width:59.799995pt;&#10;height:12.899996pt;&#10;mso-position-horizontal:absolute;&#10;mso-position-vertical:absolute;&#10;mso-wrap-distance-left:0.0pt;&#10;mso-wrap-distance-right:0.0pt;&#10;mso-wrap-style:square;">
                <v:stroke color="#000000"/>
                <v:textbox id="97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Germany \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pgNumType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7033260</wp:posOffset>
                </wp:positionV>
                <wp:extent cx="338455" cy="163829"/>
                <wp:effectExtent l="0" t="0" r="0" b="0"/>
                <wp:wrapSquare wrapText="bothSides"/>
                <wp:docPr id="376" name="矩形 37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7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78" o:spid="_x0000_s378" filled="f" stroked="f" strokeweight="1.0pt" style="position:absolute;&#10;margin-left:72.1pt;&#10;margin-top:553.8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97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5228590</wp:posOffset>
                </wp:positionV>
                <wp:extent cx="170179" cy="163829"/>
                <wp:effectExtent l="0" t="0" r="0" b="0"/>
                <wp:wrapSquare wrapText="bothSides"/>
                <wp:docPr id="379" name="矩形 37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8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81" o:spid="_x0000_s381" filled="f" stroked="f" strokeweight="1.0pt" style="position:absolute;&#10;margin-left:72.1pt;&#10;margin-top:411.7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7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5391150</wp:posOffset>
                </wp:positionV>
                <wp:extent cx="1852929" cy="163829"/>
                <wp:effectExtent l="0" t="0" r="0" b="0"/>
                <wp:wrapSquare wrapText="bothSides"/>
                <wp:docPr id="382" name="矩形 38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8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84" o:spid="_x0000_s384" filled="f" stroked="f" strokeweight="1.0pt" style="position:absolute;&#10;margin-left:72.1pt;&#10;margin-top:424.5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97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5553075</wp:posOffset>
                </wp:positionV>
                <wp:extent cx="170179" cy="163829"/>
                <wp:effectExtent l="0" t="0" r="0" b="0"/>
                <wp:wrapSquare wrapText="bothSides"/>
                <wp:docPr id="385" name="矩形 38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8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87" o:spid="_x0000_s387" filled="f" stroked="f" strokeweight="1.0pt" style="position:absolute;&#10;margin-left:72.1pt;&#10;margin-top:437.24997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7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5716269</wp:posOffset>
                </wp:positionV>
                <wp:extent cx="1852929" cy="163829"/>
                <wp:effectExtent l="0" t="0" r="0" b="0"/>
                <wp:wrapSquare wrapText="bothSides"/>
                <wp:docPr id="388" name="矩形 38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8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2 0 113931.57 1 1 0 0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90" o:spid="_x0000_s390" filled="f" stroked="f" strokeweight="1.0pt" style="position:absolute;&#10;margin-left:72.1pt;&#10;margin-top:450.09998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97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2 0 113931.57 1 1 0 0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5878195</wp:posOffset>
                </wp:positionV>
                <wp:extent cx="170179" cy="163829"/>
                <wp:effectExtent l="0" t="0" r="0" b="0"/>
                <wp:wrapSquare wrapText="bothSides"/>
                <wp:docPr id="391" name="矩形 39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9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93" o:spid="_x0000_s393" filled="f" stroked="f" strokeweight="1.0pt" style="position:absolute;&#10;margin-left:72.1pt;&#10;margin-top:462.85004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7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6041390</wp:posOffset>
                </wp:positionV>
                <wp:extent cx="1769110" cy="163829"/>
                <wp:effectExtent l="0" t="0" r="0" b="0"/>
                <wp:wrapSquare wrapText="bothSides"/>
                <wp:docPr id="394" name="矩形 39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9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3 0 93826.63 0 1 0 0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96" o:spid="_x0000_s396" filled="f" stroked="f" strokeweight="1.0pt" style="position:absolute;&#10;margin-left:72.1pt;&#10;margin-top:475.70004pt;&#10;width:139.3pt;&#10;height:12.899996pt;&#10;mso-position-horizontal:absolute;&#10;mso-position-vertical:absolute;&#10;mso-wrap-distance-left:0.0pt;&#10;mso-wrap-distance-right:0.0pt;&#10;mso-wrap-style:square;">
                <v:stroke color="#000000"/>
                <v:textbox id="97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3 0 93826.63 0 1 0 0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6203315</wp:posOffset>
                </wp:positionV>
                <wp:extent cx="170179" cy="163829"/>
                <wp:effectExtent l="0" t="0" r="0" b="0"/>
                <wp:wrapSquare wrapText="bothSides"/>
                <wp:docPr id="397" name="矩形 39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39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399" o:spid="_x0000_s399" filled="f" stroked="f" strokeweight="1.0pt" style="position:absolute;&#10;margin-left:72.1pt;&#10;margin-top:488.4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8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6366510</wp:posOffset>
                </wp:positionV>
                <wp:extent cx="1769110" cy="163829"/>
                <wp:effectExtent l="0" t="0" r="0" b="0"/>
                <wp:wrapSquare wrapText="bothSides"/>
                <wp:docPr id="400" name="矩形 40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0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02" o:spid="_x0000_s402" filled="f" stroked="f" strokeweight="1.0pt" style="position:absolute;&#10;margin-left:72.1pt;&#10;margin-top:501.3pt;&#10;width:139.3pt;&#10;height:12.899996pt;&#10;mso-position-horizontal:absolute;&#10;mso-position-vertical:absolute;&#10;mso-wrap-distance-left:0.0pt;&#10;mso-wrap-distance-right:0.0pt;&#10;mso-wrap-style:square;">
                <v:stroke color="#000000"/>
                <v:textbox id="98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6529070</wp:posOffset>
                </wp:positionV>
                <wp:extent cx="170179" cy="163829"/>
                <wp:effectExtent l="0" t="0" r="0" b="0"/>
                <wp:wrapSquare wrapText="bothSides"/>
                <wp:docPr id="403" name="矩形 40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0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05" o:spid="_x0000_s405" filled="f" stroked="f" strokeweight="1.0pt" style="position:absolute;&#10;margin-left:72.1pt;&#10;margin-top:514.1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98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6870065</wp:posOffset>
                </wp:positionV>
                <wp:extent cx="422910" cy="163829"/>
                <wp:effectExtent l="0" t="0" r="0" b="0"/>
                <wp:wrapSquare wrapText="bothSides"/>
                <wp:docPr id="406" name="矩形 40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0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08" o:spid="_x0000_s408" filled="f" stroked="f" strokeweight="1.0pt" style="position:absolute;&#10;margin-left:72.1pt;&#10;margin-top:540.95pt;&#10;width:33.300003pt;&#10;height:12.899996pt;&#10;mso-position-horizontal:absolute;&#10;mso-position-vertical:absolute;&#10;mso-wrap-distance-left:0.0pt;&#10;mso-wrap-distance-right:0.0pt;&#10;mso-wrap-style:square;">
                <v:stroke color="#000000"/>
                <v:textbox id="98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5066030</wp:posOffset>
                </wp:positionV>
                <wp:extent cx="1852929" cy="163829"/>
                <wp:effectExtent l="0" t="0" r="0" b="0"/>
                <wp:wrapSquare wrapText="bothSides"/>
                <wp:docPr id="409" name="矩形 40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1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0 1 101348.88 1 1 0 0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11" o:spid="_x0000_s411" filled="f" stroked="f" strokeweight="1.0pt" style="position:absolute;&#10;margin-left:72.1pt;&#10;margin-top:398.9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98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0 1 101348.88 1 1 0 0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7195819</wp:posOffset>
                </wp:positionV>
                <wp:extent cx="338455" cy="163829"/>
                <wp:effectExtent l="0" t="0" r="0" b="0"/>
                <wp:wrapSquare wrapText="bothSides"/>
                <wp:docPr id="412" name="矩形 41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1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14" o:spid="_x0000_s414" filled="f" stroked="f" strokeweight="1.0pt" style="position:absolute;&#10;margin-left:72.1pt;&#10;margin-top:566.6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98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7357745</wp:posOffset>
                </wp:positionV>
                <wp:extent cx="338455" cy="163829"/>
                <wp:effectExtent l="0" t="0" r="0" b="0"/>
                <wp:wrapSquare wrapText="bothSides"/>
                <wp:docPr id="415" name="矩形 41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1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17" o:spid="_x0000_s417" filled="f" stroked="f" strokeweight="1.0pt" style="position:absolute;&#10;margin-left:72.1pt;&#10;margin-top:579.35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98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7520940</wp:posOffset>
                </wp:positionV>
                <wp:extent cx="338455" cy="163829"/>
                <wp:effectExtent l="0" t="0" r="0" b="0"/>
                <wp:wrapSquare wrapText="bothSides"/>
                <wp:docPr id="418" name="矩形 41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1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20" o:spid="_x0000_s420" filled="f" stroked="f" strokeweight="1.0pt" style="position:absolute;&#10;margin-left:72.1pt;&#10;margin-top:592.2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98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7682865</wp:posOffset>
                </wp:positionV>
                <wp:extent cx="338455" cy="163829"/>
                <wp:effectExtent l="0" t="0" r="0" b="0"/>
                <wp:wrapSquare wrapText="bothSides"/>
                <wp:docPr id="421" name="矩形 42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2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23" o:spid="_x0000_s423" filled="f" stroked="f" strokeweight="1.0pt" style="position:absolute;&#10;margin-left:72.1pt;&#10;margin-top:604.95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98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7973059</wp:posOffset>
                </wp:positionV>
                <wp:extent cx="2191385" cy="163829"/>
                <wp:effectExtent l="0" t="0" r="0" b="0"/>
                <wp:wrapSquare wrapText="bothSides"/>
                <wp:docPr id="424" name="矩形 42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913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2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26" o:spid="_x0000_s426" filled="f" stroked="f" strokeweight="1.0pt" style="position:absolute;&#10;margin-left:72.1pt;&#10;margin-top:627.8pt;&#10;width:172.54999pt;&#10;height:12.899996pt;&#10;mso-position-horizontal:absolute;&#10;mso-position-vertical:absolute;&#10;mso-wrap-distance-left:0.0pt;&#10;mso-wrap-distance-right:0.0pt;&#10;mso-wrap-style:square;">
                <v:stroke color="#000000"/>
                <v:textbox id="98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8262619</wp:posOffset>
                </wp:positionV>
                <wp:extent cx="86359" cy="163829"/>
                <wp:effectExtent l="0" t="0" r="0" b="0"/>
                <wp:wrapSquare wrapText="bothSides"/>
                <wp:docPr id="427" name="矩形 42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5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2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29" o:spid="_x0000_s429" filled="f" stroked="f" strokeweight="1.0pt" style="position:absolute;&#10;margin-left:72.1pt;&#10;margin-top:650.6pt;&#10;width:6.7999988pt;&#10;height:12.899996pt;&#10;mso-position-horizontal:absolute;&#10;mso-position-vertical:absolute;&#10;mso-wrap-distance-left:0.0pt;&#10;mso-wrap-distance-right:0.0pt;&#10;mso-wrap-style:square;">
                <v:stroke color="#000000"/>
                <v:textbox id="99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8551545</wp:posOffset>
                </wp:positionV>
                <wp:extent cx="4713605" cy="163829"/>
                <wp:effectExtent l="0" t="0" r="0" b="0"/>
                <wp:wrapSquare wrapText="bothSides"/>
                <wp:docPr id="430" name="矩形 43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3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32" o:spid="_x0000_s432" filled="f" stroked="f" strokeweight="1.0pt" style="position:absolute;&#10;margin-left:72.1pt;&#10;margin-top:673.35pt;&#10;width:371.15002pt;&#10;height:12.899996pt;&#10;mso-position-horizontal:absolute;&#10;mso-position-vertical:absolute;&#10;mso-wrap-distance-left:0.0pt;&#10;mso-wrap-distance-right:0.0pt;&#10;mso-wrap-style:square;">
                <v:stroke color="#000000"/>
                <v:textbox id="99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8714740</wp:posOffset>
                </wp:positionV>
                <wp:extent cx="1684654" cy="163829"/>
                <wp:effectExtent l="0" t="0" r="0" b="0"/>
                <wp:wrapSquare wrapText="bothSides"/>
                <wp:docPr id="433" name="矩形 43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3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35" o:spid="_x0000_s435" filled="f" stroked="f" strokeweight="1.0pt" style="position:absolute;&#10;margin-left:72.1pt;&#10;margin-top:686.2pt;&#10;width:132.65pt;&#10;height:12.899996pt;&#10;mso-position-horizontal:absolute;&#10;mso-position-vertical:absolute;&#10;mso-wrap-distance-left:0.0pt;&#10;mso-wrap-distance-right:0.0pt;&#10;mso-wrap-style:square;">
                <v:stroke color="#000000"/>
                <v:textbox id="99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8876665</wp:posOffset>
                </wp:positionV>
                <wp:extent cx="2021204" cy="163829"/>
                <wp:effectExtent l="0" t="0" r="0" b="0"/>
                <wp:wrapSquare wrapText="bothSides"/>
                <wp:docPr id="436" name="矩形 43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3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38" o:spid="_x0000_s438" filled="f" stroked="f" strokeweight="1.0pt" style="position:absolute;&#10;margin-left:72.1pt;&#10;margin-top:698.95pt;&#10;width:159.15pt;&#10;height:12.899996pt;&#10;mso-position-horizontal:absolute;&#10;mso-position-vertical:absolute;&#10;mso-wrap-distance-left:0.0pt;&#10;mso-wrap-distance-right:0.0pt;&#10;mso-wrap-style:square;">
                <v:stroke color="#000000"/>
                <v:textbox id="99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3008629</wp:posOffset>
                </wp:positionV>
                <wp:extent cx="4464050" cy="163829"/>
                <wp:effectExtent l="0" t="0" r="0" b="0"/>
                <wp:wrapSquare wrapText="bothSides"/>
                <wp:docPr id="439" name="矩形 43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46405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4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df.drop([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"Geography"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"Gender"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], axis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1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 inplace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19177C"/>
                                <w:sz w:val="22"/>
                                <w:szCs w:val="22"/>
                              </w:rPr>
                              <w:t>True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41" o:spid="_x0000_s441" filled="f" stroked="f" strokeweight="1.0pt" style="position:absolute;&#10;margin-left:72.1pt;&#10;margin-top:236.9pt;&#10;width:351.5pt;&#10;height:12.899996pt;&#10;mso-position-horizontal:absolute;&#10;mso-position-vertical:absolute;&#10;mso-wrap-distance-left:0.0pt;&#10;mso-wrap-distance-right:0.0pt;&#10;mso-wrap-style:square;">
                <v:stroke color="#000000"/>
                <v:textbox id="99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df.drop([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"Geography"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"Gender"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], axis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1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 inplace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19177C"/>
                          <w:sz w:val="22"/>
                          <w:szCs w:val="22"/>
                        </w:rPr>
                        <w:t>True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1076960</wp:posOffset>
                </wp:positionV>
                <wp:extent cx="675004" cy="163829"/>
                <wp:effectExtent l="0" t="0" r="0" b="0"/>
                <wp:wrapSquare wrapText="bothSides"/>
                <wp:docPr id="442" name="矩形 44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4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44" o:spid="_x0000_s444" filled="f" stroked="f" strokeweight="1.0pt" style="position:absolute;&#10;margin-left:72.1pt;&#10;margin-top:84.8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99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1238885</wp:posOffset>
                </wp:positionV>
                <wp:extent cx="675004" cy="163829"/>
                <wp:effectExtent l="0" t="0" r="0" b="0"/>
                <wp:wrapSquare wrapText="bothSides"/>
                <wp:docPr id="445" name="矩形 44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4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47" o:spid="_x0000_s447" filled="f" stroked="f" strokeweight="1.0pt" style="position:absolute;&#10;margin-left:72.1pt;&#10;margin-top:97.55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99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1402080</wp:posOffset>
                </wp:positionV>
                <wp:extent cx="675004" cy="163829"/>
                <wp:effectExtent l="0" t="0" r="0" b="0"/>
                <wp:wrapSquare wrapText="bothSides"/>
                <wp:docPr id="448" name="矩形 44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4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50" o:spid="_x0000_s450" filled="f" stroked="f" strokeweight="1.0pt" style="position:absolute;&#10;margin-left:72.1pt;&#10;margin-top:110.4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99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1564005</wp:posOffset>
                </wp:positionV>
                <wp:extent cx="1348105" cy="163829"/>
                <wp:effectExtent l="0" t="0" r="0" b="0"/>
                <wp:wrapSquare wrapText="bothSides"/>
                <wp:docPr id="451" name="矩形 45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3481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5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53" o:spid="_x0000_s453" filled="f" stroked="f" strokeweight="1.0pt" style="position:absolute;&#10;margin-left:72.1pt;&#10;margin-top:123.15pt;&#10;width:106.15pt;&#10;height:12.899996pt;&#10;mso-position-horizontal:absolute;&#10;mso-position-vertical:absolute;&#10;mso-wrap-distance-left:0.0pt;&#10;mso-wrap-distance-right:0.0pt;&#10;mso-wrap-style:square;">
                <v:stroke color="#000000"/>
                <v:textbox id="99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1727199</wp:posOffset>
                </wp:positionV>
                <wp:extent cx="927735" cy="163829"/>
                <wp:effectExtent l="0" t="0" r="0" b="0"/>
                <wp:wrapSquare wrapText="bothSides"/>
                <wp:docPr id="454" name="矩形 45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5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56" o:spid="_x0000_s456" filled="f" stroked="f" strokeweight="1.0pt" style="position:absolute;&#10;margin-left:72.1pt;&#10;margin-top:136.0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99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1889760</wp:posOffset>
                </wp:positionV>
                <wp:extent cx="927735" cy="163829"/>
                <wp:effectExtent l="0" t="0" r="0" b="0"/>
                <wp:wrapSquare wrapText="bothSides"/>
                <wp:docPr id="457" name="矩形 45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5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59" o:spid="_x0000_s459" filled="f" stroked="f" strokeweight="1.0pt" style="position:absolute;&#10;margin-left:72.1pt;&#10;margin-top:148.8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100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2051685</wp:posOffset>
                </wp:positionV>
                <wp:extent cx="927735" cy="163829"/>
                <wp:effectExtent l="0" t="0" r="0" b="0"/>
                <wp:wrapSquare wrapText="bothSides"/>
                <wp:docPr id="460" name="矩形 46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6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9997 0 1 0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62" o:spid="_x0000_s462" filled="f" stroked="f" strokeweight="1.0pt" style="position:absolute;&#10;margin-left:72.1pt;&#10;margin-top:161.55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100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9997 0 1 0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2214880</wp:posOffset>
                </wp:positionV>
                <wp:extent cx="927735" cy="163829"/>
                <wp:effectExtent l="0" t="0" r="0" b="0"/>
                <wp:wrapSquare wrapText="bothSides"/>
                <wp:docPr id="463" name="矩形 46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6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65" o:spid="_x0000_s465" filled="f" stroked="f" strokeweight="1.0pt" style="position:absolute;&#10;margin-left:72.1pt;&#10;margin-top:174.4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100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2376805</wp:posOffset>
                </wp:positionV>
                <wp:extent cx="927735" cy="163830"/>
                <wp:effectExtent l="0" t="0" r="0" b="0"/>
                <wp:wrapSquare wrapText="bothSides"/>
                <wp:docPr id="466" name="矩形 46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6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68" o:spid="_x0000_s468" filled="f" stroked="f" strokeweight="1.0pt" style="position:absolute;&#10;margin-left:72.1pt;&#10;margin-top:187.15pt;&#10;width:73.05pt;&#10;height:12.900007pt;&#10;mso-position-horizontal:absolute;&#10;mso-position-vertical:absolute;&#10;mso-wrap-distance-left:0.0pt;&#10;mso-wrap-distance-right:0.0pt;&#10;mso-wrap-style:square;">
                <v:stroke color="#000000"/>
                <v:textbox id="100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2718435</wp:posOffset>
                </wp:positionV>
                <wp:extent cx="2105660" cy="163829"/>
                <wp:effectExtent l="0" t="0" r="0" b="0"/>
                <wp:wrapSquare wrapText="bothSides"/>
                <wp:docPr id="469" name="矩形 46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7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16 columns]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71" o:spid="_x0000_s471" filled="f" stroked="f" strokeweight="1.0pt" style="position:absolute;&#10;margin-left:72.1pt;&#10;margin-top:214.0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0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16 columns]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913765</wp:posOffset>
                </wp:positionV>
                <wp:extent cx="675004" cy="163830"/>
                <wp:effectExtent l="0" t="0" r="0" b="0"/>
                <wp:wrapSquare wrapText="bothSides"/>
                <wp:docPr id="472" name="矩形 47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7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74" o:spid="_x0000_s474" filled="f" stroked="f" strokeweight="1.0pt" style="position:absolute;&#10;margin-left:72.1pt;&#10;margin-top:71.95pt;&#10;width:53.149994pt;&#10;height:12.900002pt;&#10;mso-position-horizontal:absolute;&#10;mso-position-vertical:absolute;&#10;mso-wrap-distance-left:0.0pt;&#10;mso-wrap-distance-right:0.0pt;&#10;mso-wrap-style:square;">
                <v:stroke color="#000000"/>
                <v:textbox id="100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3298190</wp:posOffset>
                </wp:positionV>
                <wp:extent cx="759459" cy="163829"/>
                <wp:effectExtent l="0" t="0" r="0" b="0"/>
                <wp:wrapSquare wrapText="bothSides"/>
                <wp:docPr id="475" name="矩形 47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75945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7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df.head()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77" o:spid="_x0000_s477" filled="f" stroked="f" strokeweight="1.0pt" style="position:absolute;&#10;margin-left:72.1pt;&#10;margin-top:259.7pt;&#10;width:59.799995pt;&#10;height:12.899996pt;&#10;mso-position-horizontal:absolute;&#10;mso-position-vertical:absolute;&#10;mso-wrap-distance-left:0.0pt;&#10;mso-wrap-distance-right:0.0pt;&#10;mso-wrap-style:square;">
                <v:stroke color="#000000"/>
                <v:textbox id="100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df.head()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3587115</wp:posOffset>
                </wp:positionV>
                <wp:extent cx="4713605" cy="163829"/>
                <wp:effectExtent l="0" t="0" r="0" b="0"/>
                <wp:wrapSquare wrapText="bothSides"/>
                <wp:docPr id="478" name="矩形 47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7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CreditScore Age Tenure Balance NumOfProducts HasCrCard \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80" o:spid="_x0000_s480" filled="f" stroked="f" strokeweight="1.0pt" style="position:absolute;&#10;margin-left:72.1pt;&#10;margin-top:282.45pt;&#10;width:371.1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00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CreditScore Age Tenure Balance NumOfProducts HasCrCard \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3750310</wp:posOffset>
                </wp:positionV>
                <wp:extent cx="1684654" cy="163829"/>
                <wp:effectExtent l="0" t="0" r="0" b="0"/>
                <wp:wrapSquare wrapText="bothSides"/>
                <wp:docPr id="481" name="矩形 48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8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0 619 42 2 0.00 1 1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83" o:spid="_x0000_s483" filled="f" stroked="f" strokeweight="1.0pt" style="position:absolute;&#10;margin-left:72.1pt;&#10;margin-top:295.3pt;&#10;width:132.65pt;&#10;height:12.899996pt;&#10;mso-position-horizontal:absolute;&#10;mso-position-vertical:absolute;&#10;mso-wrap-distance-left:0.0pt;&#10;mso-wrap-distance-right:0.0pt;&#10;mso-wrap-style:square;">
                <v:stroke color="#000000"/>
                <v:textbox id="100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0 619 42 2 0.00 1 1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3912234</wp:posOffset>
                </wp:positionV>
                <wp:extent cx="2021204" cy="163829"/>
                <wp:effectExtent l="0" t="0" r="0" b="0"/>
                <wp:wrapSquare wrapText="bothSides"/>
                <wp:docPr id="484" name="矩形 48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8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1 608 41 1 83807.86 1 0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86" o:spid="_x0000_s486" filled="f" stroked="f" strokeweight="1.0pt" style="position:absolute;&#10;margin-left:72.1pt;&#10;margin-top:308.05pt;&#10;width:159.15pt;&#10;height:12.899996pt;&#10;mso-position-horizontal:absolute;&#10;mso-position-vertical:absolute;&#10;mso-wrap-distance-left:0.0pt;&#10;mso-wrap-distance-right:0.0pt;&#10;mso-wrap-style:square;">
                <v:stroke color="#000000"/>
                <v:textbox id="100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1 608 41 1 83807.86 1 0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4075429</wp:posOffset>
                </wp:positionV>
                <wp:extent cx="2105660" cy="163829"/>
                <wp:effectExtent l="0" t="0" r="0" b="0"/>
                <wp:wrapSquare wrapText="bothSides"/>
                <wp:docPr id="487" name="矩形 48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8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89" o:spid="_x0000_s489" filled="f" stroked="f" strokeweight="1.0pt" style="position:absolute;&#10;margin-left:72.1pt;&#10;margin-top:320.9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1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4237355</wp:posOffset>
                </wp:positionV>
                <wp:extent cx="1684654" cy="163829"/>
                <wp:effectExtent l="0" t="0" r="0" b="0"/>
                <wp:wrapSquare wrapText="bothSides"/>
                <wp:docPr id="490" name="矩形 49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9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92" o:spid="_x0000_s492" filled="f" stroked="f" strokeweight="1.0pt" style="position:absolute;&#10;margin-left:72.1pt;&#10;margin-top:333.65pt;&#10;width:132.65pt;&#10;height:12.899996pt;&#10;mso-position-horizontal:absolute;&#10;mso-position-vertical:absolute;&#10;mso-wrap-distance-left:0.0pt;&#10;mso-wrap-distance-right:0.0pt;&#10;mso-wrap-style:square;">
                <v:stroke color="#000000"/>
                <v:textbox id="101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4400550</wp:posOffset>
                </wp:positionV>
                <wp:extent cx="2105660" cy="163829"/>
                <wp:effectExtent l="0" t="0" r="0" b="0"/>
                <wp:wrapSquare wrapText="bothSides"/>
                <wp:docPr id="493" name="矩形 49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9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95" o:spid="_x0000_s495" filled="f" stroked="f" strokeweight="1.0pt" style="position:absolute;&#10;margin-left:72.1pt;&#10;margin-top:346.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1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4740275</wp:posOffset>
                </wp:positionV>
                <wp:extent cx="4966335" cy="163829"/>
                <wp:effectExtent l="0" t="0" r="0" b="0"/>
                <wp:wrapSquare wrapText="bothSides"/>
                <wp:docPr id="496" name="矩形 49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49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Exited France Germany Spain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498" o:spid="_x0000_s498" filled="f" stroked="f" strokeweight="1.0pt" style="position:absolute;&#10;margin-left:72.1pt;&#10;margin-top:373.25pt;&#10;width:391.0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01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Exited France Germany Spain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4903470</wp:posOffset>
                </wp:positionV>
                <wp:extent cx="675004" cy="163829"/>
                <wp:effectExtent l="0" t="0" r="0" b="0"/>
                <wp:wrapSquare wrapText="bothSides"/>
                <wp:docPr id="499" name="矩形 49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0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Female \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01" o:spid="_x0000_s501" filled="f" stroked="f" strokeweight="1.0pt" style="position:absolute;&#10;margin-left:72.1pt;&#10;margin-top:386.1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101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Female \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pgNumType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7214869</wp:posOffset>
                </wp:positionV>
                <wp:extent cx="86359" cy="163829"/>
                <wp:effectExtent l="0" t="0" r="0" b="0"/>
                <wp:wrapSquare wrapText="bothSides"/>
                <wp:docPr id="502" name="矩形 50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635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0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04" o:spid="_x0000_s504" filled="f" stroked="f" strokeweight="1.0pt" style="position:absolute;&#10;margin-left:72.1pt;&#10;margin-top:568.1pt;&#10;width:6.7999988pt;&#10;height:12.899996pt;&#10;mso-position-horizontal:absolute;&#10;mso-position-vertical:absolute;&#10;mso-wrap-distance-left:0.0pt;&#10;mso-wrap-distance-right:0.0pt;&#10;mso-wrap-style:square;">
                <v:stroke color="#000000"/>
                <v:textbox id="101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4994909</wp:posOffset>
                </wp:positionV>
                <wp:extent cx="170179" cy="163829"/>
                <wp:effectExtent l="0" t="0" r="0" b="0"/>
                <wp:wrapSquare wrapText="bothSides"/>
                <wp:docPr id="505" name="矩形 50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0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07" o:spid="_x0000_s507" filled="f" stroked="f" strokeweight="1.0pt" style="position:absolute;&#10;margin-left:72.1pt;&#10;margin-top:393.3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1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5157470</wp:posOffset>
                </wp:positionV>
                <wp:extent cx="2105660" cy="163829"/>
                <wp:effectExtent l="0" t="0" r="0" b="0"/>
                <wp:wrapSquare wrapText="bothSides"/>
                <wp:docPr id="508" name="矩形 50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0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9996 1 101699.77 1 0 0 0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10" o:spid="_x0000_s510" filled="f" stroked="f" strokeweight="1.0pt" style="position:absolute;&#10;margin-left:72.1pt;&#10;margin-top:406.1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1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9996 1 101699.77 1 0 0 0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5320029</wp:posOffset>
                </wp:positionV>
                <wp:extent cx="170179" cy="163829"/>
                <wp:effectExtent l="0" t="0" r="0" b="0"/>
                <wp:wrapSquare wrapText="bothSides"/>
                <wp:docPr id="511" name="矩形 51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1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13" o:spid="_x0000_s513" filled="f" stroked="f" strokeweight="1.0pt" style="position:absolute;&#10;margin-left:72.1pt;&#10;margin-top:418.89996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1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5482590</wp:posOffset>
                </wp:positionV>
                <wp:extent cx="2021204" cy="163829"/>
                <wp:effectExtent l="0" t="0" r="0" b="0"/>
                <wp:wrapSquare wrapText="bothSides"/>
                <wp:docPr id="514" name="矩形 51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1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9997 1 42085.58 1 0 0 1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16" o:spid="_x0000_s516" filled="f" stroked="f" strokeweight="1.0pt" style="position:absolute;&#10;margin-left:72.1pt;&#10;margin-top:431.7pt;&#10;width:159.15pt;&#10;height:12.899996pt;&#10;mso-position-horizontal:absolute;&#10;mso-position-vertical:absolute;&#10;mso-wrap-distance-left:0.0pt;&#10;mso-wrap-distance-right:0.0pt;&#10;mso-wrap-style:square;">
                <v:stroke color="#000000"/>
                <v:textbox id="101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9997 1 42085.58 1 0 0 1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5644515</wp:posOffset>
                </wp:positionV>
                <wp:extent cx="170179" cy="163829"/>
                <wp:effectExtent l="0" t="0" r="0" b="0"/>
                <wp:wrapSquare wrapText="bothSides"/>
                <wp:docPr id="517" name="矩形 51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1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19" o:spid="_x0000_s519" filled="f" stroked="f" strokeweight="1.0pt" style="position:absolute;&#10;margin-left:72.1pt;&#10;margin-top:444.45004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2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5807710</wp:posOffset>
                </wp:positionV>
                <wp:extent cx="2021204" cy="163829"/>
                <wp:effectExtent l="0" t="0" r="0" b="0"/>
                <wp:wrapSquare wrapText="bothSides"/>
                <wp:docPr id="520" name="矩形 52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2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9998 0 92888.52 0 1 0 0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22" o:spid="_x0000_s522" filled="f" stroked="f" strokeweight="1.0pt" style="position:absolute;&#10;margin-left:72.1pt;&#10;margin-top:457.3pt;&#10;width:159.15pt;&#10;height:12.899996pt;&#10;mso-position-horizontal:absolute;&#10;mso-position-vertical:absolute;&#10;mso-wrap-distance-left:0.0pt;&#10;mso-wrap-distance-right:0.0pt;&#10;mso-wrap-style:square;">
                <v:stroke color="#000000"/>
                <v:textbox id="102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9998 0 92888.52 0 1 0 0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5969635</wp:posOffset>
                </wp:positionV>
                <wp:extent cx="170179" cy="163829"/>
                <wp:effectExtent l="0" t="0" r="0" b="0"/>
                <wp:wrapSquare wrapText="bothSides"/>
                <wp:docPr id="523" name="矩形 52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2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25" o:spid="_x0000_s525" filled="f" stroked="f" strokeweight="1.0pt" style="position:absolute;&#10;margin-left:72.1pt;&#10;margin-top:470.0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2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6132830</wp:posOffset>
                </wp:positionV>
                <wp:extent cx="2021204" cy="163829"/>
                <wp:effectExtent l="0" t="0" r="0" b="0"/>
                <wp:wrapSquare wrapText="bothSides"/>
                <wp:docPr id="526" name="矩形 52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2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9999 0 38190.78 1 0 0 1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28" o:spid="_x0000_s528" filled="f" stroked="f" strokeweight="1.0pt" style="position:absolute;&#10;margin-left:72.1pt;&#10;margin-top:482.9pt;&#10;width:159.15pt;&#10;height:12.899996pt;&#10;mso-position-horizontal:absolute;&#10;mso-position-vertical:absolute;&#10;mso-wrap-distance-left:0.0pt;&#10;mso-wrap-distance-right:0.0pt;&#10;mso-wrap-style:square;">
                <v:stroke color="#000000"/>
                <v:textbox id="102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9999 0 38190.78 1 0 0 1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6294754</wp:posOffset>
                </wp:positionV>
                <wp:extent cx="170179" cy="163829"/>
                <wp:effectExtent l="0" t="0" r="0" b="0"/>
                <wp:wrapSquare wrapText="bothSides"/>
                <wp:docPr id="529" name="矩形 52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3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31" o:spid="_x0000_s531" filled="f" stroked="f" strokeweight="1.0pt" style="position:absolute;&#10;margin-left:72.1pt;&#10;margin-top:495.6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2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6635749</wp:posOffset>
                </wp:positionV>
                <wp:extent cx="2105660" cy="163829"/>
                <wp:effectExtent l="0" t="0" r="0" b="0"/>
                <wp:wrapSquare wrapText="bothSides"/>
                <wp:docPr id="532" name="矩形 53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3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[10000 rows x 13 columns]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34" o:spid="_x0000_s534" filled="f" stroked="f" strokeweight="1.0pt" style="position:absolute;&#10;margin-left:72.1pt;&#10;margin-top:522.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2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[10000 rows x 13 columns]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6924674</wp:posOffset>
                </wp:positionV>
                <wp:extent cx="1181100" cy="163829"/>
                <wp:effectExtent l="0" t="0" r="0" b="0"/>
                <wp:wrapSquare wrapText="bothSides"/>
                <wp:docPr id="535" name="矩形 53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18110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3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df[</w:t>
                            </w:r>
                            <w:r>
                              <w:rPr>
                                <w:rFonts w:ascii="DejaVu Sans Mono" w:hAnsi="DejaVu Sans Mono"/>
                                <w:color w:val="4070A0"/>
                                <w:sz w:val="22"/>
                                <w:szCs w:val="22"/>
                              </w:rPr>
                              <w:t>'Exited'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]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37" o:spid="_x0000_s537" filled="f" stroked="f" strokeweight="1.0pt" style="position:absolute;&#10;margin-left:72.1pt;&#10;margin-top:545.25pt;&#10;width:93.0pt;&#10;height:12.899996pt;&#10;mso-position-horizontal:absolute;&#10;mso-position-vertical:absolute;&#10;mso-wrap-distance-left:0.0pt;&#10;mso-wrap-distance-right:0.0pt;&#10;mso-wrap-style:square;">
                <v:stroke color="#000000"/>
                <v:textbox id="102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df[</w:t>
                      </w:r>
                      <w:r>
                        <w:rPr>
                          <w:rFonts w:ascii="DejaVu Sans Mono" w:hAnsi="DejaVu Sans Mono"/>
                          <w:color w:val="4070A0"/>
                          <w:sz w:val="22"/>
                          <w:szCs w:val="22"/>
                        </w:rPr>
                        <w:t>'Exited'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]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4831715</wp:posOffset>
                </wp:positionV>
                <wp:extent cx="2021204" cy="163829"/>
                <wp:effectExtent l="0" t="0" r="0" b="0"/>
                <wp:wrapSquare wrapText="bothSides"/>
                <wp:docPr id="538" name="矩形 53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0212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3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9995 0 96270.64 1 0 0 0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40" o:spid="_x0000_s540" filled="f" stroked="f" strokeweight="1.0pt" style="position:absolute;&#10;margin-left:72.1pt;&#10;margin-top:380.45pt;&#10;width:159.15pt;&#10;height:12.899996pt;&#10;mso-position-horizontal:absolute;&#10;mso-position-vertical:absolute;&#10;mso-wrap-distance-left:0.0pt;&#10;mso-wrap-distance-right:0.0pt;&#10;mso-wrap-style:square;">
                <v:stroke color="#000000"/>
                <v:textbox id="102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9995 0 96270.64 1 0 0 0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7504430</wp:posOffset>
                </wp:positionV>
                <wp:extent cx="254635" cy="163829"/>
                <wp:effectExtent l="0" t="0" r="0" b="0"/>
                <wp:wrapSquare wrapText="bothSides"/>
                <wp:docPr id="541" name="矩形 54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4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0 1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43" o:spid="_x0000_s543" filled="f" stroked="f" strokeweight="1.0pt" style="position:absolute;&#10;margin-left:72.1pt;&#10;margin-top:590.9pt;&#10;width:20.050001pt;&#10;height:12.899996pt;&#10;mso-position-horizontal:absolute;&#10;mso-position-vertical:absolute;&#10;mso-wrap-distance-left:0.0pt;&#10;mso-wrap-distance-right:0.0pt;&#10;mso-wrap-style:square;">
                <v:stroke color="#000000"/>
                <v:textbox id="102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0 1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7666355</wp:posOffset>
                </wp:positionV>
                <wp:extent cx="254635" cy="163829"/>
                <wp:effectExtent l="0" t="0" r="0" b="0"/>
                <wp:wrapSquare wrapText="bothSides"/>
                <wp:docPr id="544" name="矩形 54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4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46" o:spid="_x0000_s546" filled="f" stroked="f" strokeweight="1.0pt" style="position:absolute;&#10;margin-left:72.1pt;&#10;margin-top:603.65pt;&#10;width:20.050001pt;&#10;height:12.899996pt;&#10;mso-position-horizontal:absolute;&#10;mso-position-vertical:absolute;&#10;mso-wrap-distance-left:0.0pt;&#10;mso-wrap-distance-right:0.0pt;&#10;mso-wrap-style:square;">
                <v:stroke color="#000000"/>
                <v:textbox id="102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7829550</wp:posOffset>
                </wp:positionV>
                <wp:extent cx="254635" cy="163829"/>
                <wp:effectExtent l="0" t="0" r="0" b="0"/>
                <wp:wrapSquare wrapText="bothSides"/>
                <wp:docPr id="547" name="矩形 54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4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2 1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49" o:spid="_x0000_s549" filled="f" stroked="f" strokeweight="1.0pt" style="position:absolute;&#10;margin-left:72.1pt;&#10;margin-top:616.5pt;&#10;width:20.050001pt;&#10;height:12.899996pt;&#10;mso-position-horizontal:absolute;&#10;mso-position-vertical:absolute;&#10;mso-wrap-distance-left:0.0pt;&#10;mso-wrap-distance-right:0.0pt;&#10;mso-wrap-style:square;">
                <v:stroke color="#000000"/>
                <v:textbox id="103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2 1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7992109</wp:posOffset>
                </wp:positionV>
                <wp:extent cx="254635" cy="163829"/>
                <wp:effectExtent l="0" t="0" r="0" b="0"/>
                <wp:wrapSquare wrapText="bothSides"/>
                <wp:docPr id="550" name="矩形 55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5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3 0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52" o:spid="_x0000_s552" filled="f" stroked="f" strokeweight="1.0pt" style="position:absolute;&#10;margin-left:72.1pt;&#10;margin-top:629.3pt;&#10;width:20.050001pt;&#10;height:12.899996pt;&#10;mso-position-horizontal:absolute;&#10;mso-position-vertical:absolute;&#10;mso-wrap-distance-left:0.0pt;&#10;mso-wrap-distance-right:0.0pt;&#10;mso-wrap-style:square;">
                <v:stroke color="#000000"/>
                <v:textbox id="103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3 0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8154670</wp:posOffset>
                </wp:positionV>
                <wp:extent cx="254635" cy="163829"/>
                <wp:effectExtent l="0" t="0" r="0" b="0"/>
                <wp:wrapSquare wrapText="bothSides"/>
                <wp:docPr id="553" name="矩形 55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546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5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4 0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55" o:spid="_x0000_s555" filled="f" stroked="f" strokeweight="1.0pt" style="position:absolute;&#10;margin-left:72.1pt;&#10;margin-top:642.1pt;&#10;width:20.050001pt;&#10;height:12.899996pt;&#10;mso-position-horizontal:absolute;&#10;mso-position-vertical:absolute;&#10;mso-wrap-distance-left:0.0pt;&#10;mso-wrap-distance-right:0.0pt;&#10;mso-wrap-style:square;">
                <v:stroke color="#000000"/>
                <v:textbox id="103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4 0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8317230</wp:posOffset>
                </wp:positionV>
                <wp:extent cx="170179" cy="163829"/>
                <wp:effectExtent l="0" t="0" r="0" b="0"/>
                <wp:wrapSquare wrapText="bothSides"/>
                <wp:docPr id="556" name="矩形 55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5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58" o:spid="_x0000_s558" filled="f" stroked="f" strokeweight="1.0pt" style="position:absolute;&#10;margin-left:72.1pt;&#10;margin-top:654.9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3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8479155</wp:posOffset>
                </wp:positionV>
                <wp:extent cx="506729" cy="163829"/>
                <wp:effectExtent l="0" t="0" r="0" b="0"/>
                <wp:wrapSquare wrapText="bothSides"/>
                <wp:docPr id="559" name="矩形 55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6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9995 0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61" o:spid="_x0000_s561" filled="f" stroked="f" strokeweight="1.0pt" style="position:absolute;&#10;margin-left:72.1pt;&#10;margin-top:667.65pt;&#10;width:39.8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3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9995 0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8642350</wp:posOffset>
                </wp:positionV>
                <wp:extent cx="506729" cy="163829"/>
                <wp:effectExtent l="0" t="0" r="0" b="0"/>
                <wp:wrapSquare wrapText="bothSides"/>
                <wp:docPr id="562" name="矩形 56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6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9996 0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64" o:spid="_x0000_s564" filled="f" stroked="f" strokeweight="1.0pt" style="position:absolute;&#10;margin-left:72.1pt;&#10;margin-top:680.5pt;&#10;width:39.8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3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9996 0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8804275</wp:posOffset>
                </wp:positionV>
                <wp:extent cx="506729" cy="163829"/>
                <wp:effectExtent l="0" t="0" r="0" b="0"/>
                <wp:wrapSquare wrapText="bothSides"/>
                <wp:docPr id="565" name="矩形 56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6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9997 1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67" o:spid="_x0000_s567" filled="f" stroked="f" strokeweight="1.0pt" style="position:absolute;&#10;margin-left:72.1pt;&#10;margin-top:693.25pt;&#10;width:39.8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3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9997 1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8967469</wp:posOffset>
                </wp:positionV>
                <wp:extent cx="506729" cy="163829"/>
                <wp:effectExtent l="0" t="0" r="0" b="0"/>
                <wp:wrapSquare wrapText="bothSides"/>
                <wp:docPr id="568" name="矩形 56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6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9998 1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70" o:spid="_x0000_s570" filled="f" stroked="f" strokeweight="1.0pt" style="position:absolute;&#10;margin-left:72.1pt;&#10;margin-top:706.1pt;&#10;width:39.8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3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9998 1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3043554</wp:posOffset>
                </wp:positionV>
                <wp:extent cx="170179" cy="163829"/>
                <wp:effectExtent l="0" t="0" r="0" b="0"/>
                <wp:wrapSquare wrapText="bothSides"/>
                <wp:docPr id="571" name="矩形 57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7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73" o:spid="_x0000_s573" filled="f" stroked="f" strokeweight="1.0pt" style="position:absolute;&#10;margin-left:72.1pt;&#10;margin-top:239.64998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3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1076960</wp:posOffset>
                </wp:positionV>
                <wp:extent cx="1684654" cy="163829"/>
                <wp:effectExtent l="0" t="0" r="0" b="0"/>
                <wp:wrapSquare wrapText="bothSides"/>
                <wp:docPr id="574" name="矩形 57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6846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7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3 699 39 1 0.00 2 0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76" o:spid="_x0000_s576" filled="f" stroked="f" strokeweight="1.0pt" style="position:absolute;&#10;margin-left:72.1pt;&#10;margin-top:84.8pt;&#10;width:132.65pt;&#10;height:12.899996pt;&#10;mso-position-horizontal:absolute;&#10;mso-position-vertical:absolute;&#10;mso-wrap-distance-left:0.0pt;&#10;mso-wrap-distance-right:0.0pt;&#10;mso-wrap-style:square;">
                <v:stroke color="#000000"/>
                <v:textbox id="103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3 699 39 1 0.00 2 0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1238885</wp:posOffset>
                </wp:positionV>
                <wp:extent cx="2105660" cy="163829"/>
                <wp:effectExtent l="0" t="0" r="0" b="0"/>
                <wp:wrapSquare wrapText="bothSides"/>
                <wp:docPr id="577" name="矩形 57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7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4 850 43 2 125510.82 1 1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79" o:spid="_x0000_s579" filled="f" stroked="f" strokeweight="1.0pt" style="position:absolute;&#10;margin-left:72.1pt;&#10;margin-top:97.5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4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4 850 43 2 125510.82 1 1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1402080</wp:posOffset>
                </wp:positionV>
                <wp:extent cx="2357754" cy="163829"/>
                <wp:effectExtent l="0" t="0" r="0" b="0"/>
                <wp:wrapSquare wrapText="bothSides"/>
                <wp:docPr id="580" name="矩形 58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8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82" o:spid="_x0000_s582" filled="f" stroked="f" strokeweight="1.0pt" style="position:absolute;&#10;margin-left:72.1pt;&#10;margin-top:110.4pt;&#10;width:185.64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4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1564005</wp:posOffset>
                </wp:positionV>
                <wp:extent cx="1937385" cy="163829"/>
                <wp:effectExtent l="0" t="0" r="0" b="0"/>
                <wp:wrapSquare wrapText="bothSides"/>
                <wp:docPr id="583" name="矩形 58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8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9995 771 39 5 0.00 2 1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85" o:spid="_x0000_s585" filled="f" stroked="f" strokeweight="1.0pt" style="position:absolute;&#10;margin-left:72.1pt;&#10;margin-top:123.15pt;&#10;width:152.55pt;&#10;height:12.899996pt;&#10;mso-position-horizontal:absolute;&#10;mso-position-vertical:absolute;&#10;mso-wrap-distance-left:0.0pt;&#10;mso-wrap-distance-right:0.0pt;&#10;mso-wrap-style:square;">
                <v:stroke color="#000000"/>
                <v:textbox id="104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9995 771 39 5 0.00 2 1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1727199</wp:posOffset>
                </wp:positionV>
                <wp:extent cx="2357754" cy="163829"/>
                <wp:effectExtent l="0" t="0" r="0" b="0"/>
                <wp:wrapSquare wrapText="bothSides"/>
                <wp:docPr id="586" name="矩形 58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8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9996 516 35 10 57369.61 1 1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88" o:spid="_x0000_s588" filled="f" stroked="f" strokeweight="1.0pt" style="position:absolute;&#10;margin-left:72.1pt;&#10;margin-top:136.0pt;&#10;width:185.64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4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9996 516 35 10 57369.61 1 1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1889760</wp:posOffset>
                </wp:positionV>
                <wp:extent cx="1937385" cy="163829"/>
                <wp:effectExtent l="0" t="0" r="0" b="0"/>
                <wp:wrapSquare wrapText="bothSides"/>
                <wp:docPr id="589" name="矩形 58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9373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9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9997 709 36 7 0.00 1 0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91" o:spid="_x0000_s591" filled="f" stroked="f" strokeweight="1.0pt" style="position:absolute;&#10;margin-left:72.1pt;&#10;margin-top:148.8pt;&#10;width:152.55pt;&#10;height:12.899996pt;&#10;mso-position-horizontal:absolute;&#10;mso-position-vertical:absolute;&#10;mso-wrap-distance-left:0.0pt;&#10;mso-wrap-distance-right:0.0pt;&#10;mso-wrap-style:square;">
                <v:stroke color="#000000"/>
                <v:textbox id="104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9997 709 36 7 0.00 1 0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2051685</wp:posOffset>
                </wp:positionV>
                <wp:extent cx="2273935" cy="163829"/>
                <wp:effectExtent l="0" t="0" r="0" b="0"/>
                <wp:wrapSquare wrapText="bothSides"/>
                <wp:docPr id="592" name="矩形 59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2739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9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9998 772 42 3 75075.31 2 1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94" o:spid="_x0000_s594" filled="f" stroked="f" strokeweight="1.0pt" style="position:absolute;&#10;margin-left:72.1pt;&#10;margin-top:161.55pt;&#10;width:179.05pt;&#10;height:12.899996pt;&#10;mso-position-horizontal:absolute;&#10;mso-position-vertical:absolute;&#10;mso-wrap-distance-left:0.0pt;&#10;mso-wrap-distance-right:0.0pt;&#10;mso-wrap-style:square;">
                <v:stroke color="#000000"/>
                <v:textbox id="104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9998 772 42 3 75075.31 2 1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2214880</wp:posOffset>
                </wp:positionV>
                <wp:extent cx="2357754" cy="163829"/>
                <wp:effectExtent l="0" t="0" r="0" b="0"/>
                <wp:wrapSquare wrapText="bothSides"/>
                <wp:docPr id="595" name="矩形 59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9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9999 792 28 4 130142.79 1 1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597" o:spid="_x0000_s597" filled="f" stroked="f" strokeweight="1.0pt" style="position:absolute;&#10;margin-left:72.1pt;&#10;margin-top:174.4pt;&#10;width:185.64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4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9999 792 28 4 130142.79 1 1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2556510</wp:posOffset>
                </wp:positionV>
                <wp:extent cx="4966335" cy="163829"/>
                <wp:effectExtent l="0" t="0" r="0" b="0"/>
                <wp:wrapSquare wrapText="bothSides"/>
                <wp:docPr id="598" name="矩形 59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9663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59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IsActiveMember EstimatedSalary France Germany Spain Female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00" o:spid="_x0000_s600" filled="f" stroked="f" strokeweight="1.0pt" style="position:absolute;&#10;margin-left:72.1pt;&#10;margin-top:201.3pt;&#10;width:391.0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04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IsActiveMember EstimatedSalary France Germany Spain Female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2718435</wp:posOffset>
                </wp:positionV>
                <wp:extent cx="422910" cy="163829"/>
                <wp:effectExtent l="0" t="0" r="0" b="0"/>
                <wp:wrapSquare wrapText="bothSides"/>
                <wp:docPr id="601" name="矩形 60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229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0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Male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03" o:spid="_x0000_s603" filled="f" stroked="f" strokeweight="1.0pt" style="position:absolute;&#10;margin-left:72.1pt;&#10;margin-top:214.05pt;&#10;width:33.300003pt;&#10;height:12.899996pt;&#10;mso-position-horizontal:absolute;&#10;mso-position-vertical:absolute;&#10;mso-wrap-distance-left:0.0pt;&#10;mso-wrap-distance-right:0.0pt;&#10;mso-wrap-style:square;">
                <v:stroke color="#000000"/>
                <v:textbox id="104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Male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2881630</wp:posOffset>
                </wp:positionV>
                <wp:extent cx="1852929" cy="163829"/>
                <wp:effectExtent l="0" t="0" r="0" b="0"/>
                <wp:wrapSquare wrapText="bothSides"/>
                <wp:docPr id="604" name="矩形 60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0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0 1 101348.88 1 0 0 1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06" o:spid="_x0000_s606" filled="f" stroked="f" strokeweight="1.0pt" style="position:absolute;&#10;margin-left:72.1pt;&#10;margin-top:226.9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104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0 1 101348.88 1 0 0 1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913765</wp:posOffset>
                </wp:positionV>
                <wp:extent cx="2105660" cy="163830"/>
                <wp:effectExtent l="0" t="0" r="0" b="0"/>
                <wp:wrapSquare wrapText="bothSides"/>
                <wp:docPr id="607" name="矩形 60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0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2 502 42 8 159660.80 3 1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09" o:spid="_x0000_s609" filled="f" stroked="f" strokeweight="1.0pt" style="position:absolute;&#10;margin-left:72.1pt;&#10;margin-top:71.95pt;&#10;width:165.8pt;&#10;height:12.900002pt;&#10;mso-position-horizontal:absolute;&#10;mso-position-vertical:absolute;&#10;mso-wrap-distance-left:0.0pt;&#10;mso-wrap-distance-right:0.0pt;&#10;mso-wrap-style:square;">
                <v:stroke color="#000000"/>
                <v:textbox id="105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2 502 42 8 159660.80 3 1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3206749</wp:posOffset>
                </wp:positionV>
                <wp:extent cx="1852929" cy="163829"/>
                <wp:effectExtent l="0" t="0" r="0" b="0"/>
                <wp:wrapSquare wrapText="bothSides"/>
                <wp:docPr id="610" name="矩形 61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1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1 1 112542.58 0 0 1 1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12" o:spid="_x0000_s612" filled="f" stroked="f" strokeweight="1.0pt" style="position:absolute;&#10;margin-left:72.1pt;&#10;margin-top:252.49998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105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1 1 112542.58 0 0 1 1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3368675</wp:posOffset>
                </wp:positionV>
                <wp:extent cx="170179" cy="163829"/>
                <wp:effectExtent l="0" t="0" r="0" b="0"/>
                <wp:wrapSquare wrapText="bothSides"/>
                <wp:docPr id="613" name="矩形 61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1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15" o:spid="_x0000_s615" filled="f" stroked="f" strokeweight="1.0pt" style="position:absolute;&#10;margin-left:72.1pt;&#10;margin-top:265.2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5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3531870</wp:posOffset>
                </wp:positionV>
                <wp:extent cx="1852929" cy="163829"/>
                <wp:effectExtent l="0" t="0" r="0" b="0"/>
                <wp:wrapSquare wrapText="bothSides"/>
                <wp:docPr id="616" name="矩形 61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85292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1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2 0 113931.57 1 0 0 1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18" o:spid="_x0000_s618" filled="f" stroked="f" strokeweight="1.0pt" style="position:absolute;&#10;margin-left:72.1pt;&#10;margin-top:278.1pt;&#10;width:145.9pt;&#10;height:12.899996pt;&#10;mso-position-horizontal:absolute;&#10;mso-position-vertical:absolute;&#10;mso-wrap-distance-left:0.0pt;&#10;mso-wrap-distance-right:0.0pt;&#10;mso-wrap-style:square;">
                <v:stroke color="#000000"/>
                <v:textbox id="105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2 0 113931.57 1 0 0 1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3694429</wp:posOffset>
                </wp:positionV>
                <wp:extent cx="170179" cy="163829"/>
                <wp:effectExtent l="0" t="0" r="0" b="0"/>
                <wp:wrapSquare wrapText="bothSides"/>
                <wp:docPr id="619" name="矩形 61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2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21" o:spid="_x0000_s621" filled="f" stroked="f" strokeweight="1.0pt" style="position:absolute;&#10;margin-left:72.1pt;&#10;margin-top:290.9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5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3856990</wp:posOffset>
                </wp:positionV>
                <wp:extent cx="1769110" cy="163829"/>
                <wp:effectExtent l="0" t="0" r="0" b="0"/>
                <wp:wrapSquare wrapText="bothSides"/>
                <wp:docPr id="622" name="矩形 62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2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3 0 93826.63 1 0 0 1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24" o:spid="_x0000_s624" filled="f" stroked="f" strokeweight="1.0pt" style="position:absolute;&#10;margin-left:72.1pt;&#10;margin-top:303.7pt;&#10;width:139.3pt;&#10;height:12.899996pt;&#10;mso-position-horizontal:absolute;&#10;mso-position-vertical:absolute;&#10;mso-wrap-distance-left:0.0pt;&#10;mso-wrap-distance-right:0.0pt;&#10;mso-wrap-style:square;">
                <v:stroke color="#000000"/>
                <v:textbox id="105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3 0 93826.63 1 0 0 1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4019550</wp:posOffset>
                </wp:positionV>
                <wp:extent cx="170179" cy="163829"/>
                <wp:effectExtent l="0" t="0" r="0" b="0"/>
                <wp:wrapSquare wrapText="bothSides"/>
                <wp:docPr id="625" name="矩形 62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2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27" o:spid="_x0000_s627" filled="f" stroked="f" strokeweight="1.0pt" style="position:absolute;&#10;margin-left:72.1pt;&#10;margin-top:316.5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5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4181475</wp:posOffset>
                </wp:positionV>
                <wp:extent cx="1769110" cy="163829"/>
                <wp:effectExtent l="0" t="0" r="0" b="0"/>
                <wp:wrapSquare wrapText="bothSides"/>
                <wp:docPr id="628" name="矩形 62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1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2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4 1 79084.10 0 0 1 1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30" o:spid="_x0000_s630" filled="f" stroked="f" strokeweight="1.0pt" style="position:absolute;&#10;margin-left:72.1pt;&#10;margin-top:329.25pt;&#10;width:139.3pt;&#10;height:12.899996pt;&#10;mso-position-horizontal:absolute;&#10;mso-position-vertical:absolute;&#10;mso-wrap-distance-left:0.0pt;&#10;mso-wrap-distance-right:0.0pt;&#10;mso-wrap-style:square;">
                <v:stroke color="#000000"/>
                <v:textbox id="105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4 1 79084.10 0 0 1 1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4344670</wp:posOffset>
                </wp:positionV>
                <wp:extent cx="170179" cy="163829"/>
                <wp:effectExtent l="0" t="0" r="0" b="0"/>
                <wp:wrapSquare wrapText="bothSides"/>
                <wp:docPr id="631" name="矩形 63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017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3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0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33" o:spid="_x0000_s633" filled="f" stroked="f" strokeweight="1.0pt" style="position:absolute;&#10;margin-left:72.1pt;&#10;margin-top:342.1pt;&#10;width:13.39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5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0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4506595</wp:posOffset>
                </wp:positionV>
                <wp:extent cx="2357754" cy="163829"/>
                <wp:effectExtent l="0" t="0" r="0" b="0"/>
                <wp:wrapSquare wrapText="bothSides"/>
                <wp:docPr id="634" name="矩形 63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35775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3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... ... ... ... ... ...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36" o:spid="_x0000_s636" filled="f" stroked="f" strokeweight="1.0pt" style="position:absolute;&#10;margin-left:72.1pt;&#10;margin-top:354.85pt;&#10;width:185.64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5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... ... ... ... ... ...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4669790</wp:posOffset>
                </wp:positionV>
                <wp:extent cx="338455" cy="163829"/>
                <wp:effectExtent l="0" t="0" r="0" b="0"/>
                <wp:wrapSquare wrapText="bothSides"/>
                <wp:docPr id="637" name="矩形 63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3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...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39" o:spid="_x0000_s639" filled="f" stroked="f" strokeweight="1.0pt" style="position:absolute;&#10;margin-left:72.1pt;&#10;margin-top:367.7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106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...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sectPr>
          <w:pgSz w:w="12240" w:h="15840"/>
          <w:pgMar w:top="567" w:right="567" w:bottom="567" w:left="567" w:header="0" w:footer="0" w:gutter="0"/>
          <w:pgNumType/>
          <w:formProt w:val="0"/>
          <w:docGrid w:linePitch="600" w:charSpace="32768"/>
        </w:sectPr>
      </w:pP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7553324</wp:posOffset>
                </wp:positionV>
                <wp:extent cx="2105660" cy="163829"/>
                <wp:effectExtent l="0" t="0" r="0" b="0"/>
                <wp:wrapSquare wrapText="bothSides"/>
                <wp:docPr id="640" name="矩形 64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4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42" o:spid="_x0000_s642" filled="f" stroked="f" strokeweight="1.0pt" style="position:absolute;&#10;margin-left:72.1pt;&#10;margin-top:594.7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6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5872480</wp:posOffset>
                </wp:positionV>
                <wp:extent cx="1769745" cy="163829"/>
                <wp:effectExtent l="0" t="0" r="0" b="0"/>
                <wp:wrapSquare wrapText="bothSides"/>
                <wp:docPr id="643" name="矩形 64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76974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4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sc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StandardScaler()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45" o:spid="_x0000_s645" filled="f" stroked="f" strokeweight="1.0pt" style="position:absolute;&#10;margin-left:72.1pt;&#10;margin-top:462.4pt;&#10;width:139.34999pt;&#10;height:12.899996pt;&#10;mso-position-horizontal:absolute;&#10;mso-position-vertical:absolute;&#10;mso-wrap-distance-left:0.0pt;&#10;mso-wrap-distance-right:0.0pt;&#10;mso-wrap-style:square;">
                <v:stroke color="#000000"/>
                <v:textbox id="106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sc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StandardScaler()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6162040</wp:posOffset>
                </wp:positionV>
                <wp:extent cx="2947035" cy="163829"/>
                <wp:effectExtent l="0" t="0" r="0" b="0"/>
                <wp:wrapSquare wrapText="bothSides"/>
                <wp:docPr id="646" name="矩形 64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9470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4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sc.fit_transform(x_train)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48" o:spid="_x0000_s648" filled="f" stroked="f" strokeweight="1.0pt" style="position:absolute;&#10;margin-left:72.1pt;&#10;margin-top:485.19998pt;&#10;width:232.05pt;&#10;height:12.899996pt;&#10;mso-position-horizontal:absolute;&#10;mso-position-vertical:absolute;&#10;mso-wrap-distance-left:0.0pt;&#10;mso-wrap-distance-right:0.0pt;&#10;mso-wrap-style:square;">
                <v:stroke color="#000000"/>
                <v:textbox id="106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sc.fit_transform(x_train)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6450965</wp:posOffset>
                </wp:positionV>
                <wp:extent cx="591185" cy="163829"/>
                <wp:effectExtent l="0" t="0" r="0" b="0"/>
                <wp:wrapSquare wrapText="bothSides"/>
                <wp:docPr id="649" name="矩形 64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5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51" o:spid="_x0000_s651" filled="f" stroked="f" strokeweight="1.0pt" style="position:absolute;&#10;margin-left:72.1pt;&#10;margin-top:507.95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106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6741160</wp:posOffset>
                </wp:positionV>
                <wp:extent cx="5218430" cy="163829"/>
                <wp:effectExtent l="0" t="0" r="0" b="0"/>
                <wp:wrapSquare wrapText="bothSides"/>
                <wp:docPr id="652" name="矩形 65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2184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5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array([[ 0.16958176, -0.46460796, 0.00666099, ..., 1.74309049,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54" o:spid="_x0000_s654" filled="f" stroked="f" strokeweight="1.0pt" style="position:absolute;&#10;margin-left:72.1pt;&#10;margin-top:530.8pt;&#10;width:410.9pt;&#10;height:12.899996pt;&#10;mso-position-horizontal:absolute;&#10;mso-position-vertical:absolute;&#10;mso-wrap-distance-left:0.0pt;&#10;mso-wrap-distance-right:0.0pt;&#10;mso-wrap-style:square;">
                <v:stroke color="#000000"/>
                <v:textbox id="106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array([[ 0.16958176, -0.46460796, 0.00666099, ..., 1.74309049,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6903084</wp:posOffset>
                </wp:positionV>
                <wp:extent cx="2105660" cy="163829"/>
                <wp:effectExtent l="0" t="0" r="0" b="0"/>
                <wp:wrapSquare wrapText="bothSides"/>
                <wp:docPr id="655" name="矩形 65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5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57" o:spid="_x0000_s657" filled="f" stroked="f" strokeweight="1.0pt" style="position:absolute;&#10;margin-left:72.1pt;&#10;margin-top:543.5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6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7066280</wp:posOffset>
                </wp:positionV>
                <wp:extent cx="4713605" cy="163829"/>
                <wp:effectExtent l="0" t="0" r="0" b="0"/>
                <wp:wrapSquare wrapText="bothSides"/>
                <wp:docPr id="658" name="矩形 65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5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[-2.30455945, 0.30102557, -1.37744033, ..., -0.57369368,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60" o:spid="_x0000_s660" filled="f" stroked="f" strokeweight="1.0pt" style="position:absolute;&#10;margin-left:72.1pt;&#10;margin-top:556.4pt;&#10;width:371.1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06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[-2.30455945, 0.30102557, -1.37744033, ..., -0.57369368,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7228205</wp:posOffset>
                </wp:positionV>
                <wp:extent cx="2105660" cy="163829"/>
                <wp:effectExtent l="0" t="0" r="0" b="0"/>
                <wp:wrapSquare wrapText="bothSides"/>
                <wp:docPr id="661" name="矩形 66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6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63" o:spid="_x0000_s663" filled="f" stroked="f" strokeweight="1.0pt" style="position:absolute;&#10;margin-left:72.1pt;&#10;margin-top:569.1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6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7391400</wp:posOffset>
                </wp:positionV>
                <wp:extent cx="4713605" cy="163829"/>
                <wp:effectExtent l="0" t="0" r="0" b="0"/>
                <wp:wrapSquare wrapText="bothSides"/>
                <wp:docPr id="664" name="矩形 66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6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[-1.19119591, -0.94312892, -1.031415 , ..., -0.57369368,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66" o:spid="_x0000_s666" filled="f" stroked="f" strokeweight="1.0pt" style="position:absolute;&#10;margin-left:72.1pt;&#10;margin-top:582.0pt;&#10;width:371.1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06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[-1.19119591, -0.94312892, -1.031415 , ..., -0.57369368,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5582284</wp:posOffset>
                </wp:positionV>
                <wp:extent cx="4040505" cy="163829"/>
                <wp:effectExtent l="0" t="0" r="0" b="0"/>
                <wp:wrapSquare wrapText="bothSides"/>
                <wp:docPr id="667" name="矩形 66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0405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6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sklearn.preprocessing import StandardScaler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69" o:spid="_x0000_s669" filled="f" stroked="f" strokeweight="1.0pt" style="position:absolute;&#10;margin-left:72.1pt;&#10;margin-top:439.55pt;&#10;width:318.15pt;&#10;height:12.899996pt;&#10;mso-position-horizontal:absolute;&#10;mso-position-vertical:absolute;&#10;mso-wrap-distance-left:0.0pt;&#10;mso-wrap-distance-right:0.0pt;&#10;mso-wrap-style:square;">
                <v:stroke color="#000000"/>
                <v:textbox id="107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sklearn.preprocessing import StandardScaler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7716519</wp:posOffset>
                </wp:positionV>
                <wp:extent cx="338455" cy="163829"/>
                <wp:effectExtent l="0" t="0" r="0" b="0"/>
                <wp:wrapSquare wrapText="bothSides"/>
                <wp:docPr id="670" name="矩形 67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7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72" o:spid="_x0000_s672" filled="f" stroked="f" strokeweight="1.0pt" style="position:absolute;&#10;margin-left:72.1pt;&#10;margin-top:607.6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107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7879081</wp:posOffset>
                </wp:positionV>
                <wp:extent cx="4713605" cy="163829"/>
                <wp:effectExtent l="0" t="0" r="0" b="0"/>
                <wp:wrapSquare wrapText="bothSides"/>
                <wp:docPr id="673" name="矩形 67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7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[ 0.9015152 , -0.36890377, 0.00666099, ..., -0.57369368,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75" o:spid="_x0000_s675" filled="f" stroked="f" strokeweight="1.0pt" style="position:absolute;&#10;margin-left:72.1pt;&#10;margin-top:620.4pt;&#10;width:371.1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07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[ 0.9015152 , -0.36890377, 0.00666099, ..., -0.57369368,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8041005</wp:posOffset>
                </wp:positionV>
                <wp:extent cx="2105660" cy="163829"/>
                <wp:effectExtent l="0" t="0" r="0" b="0"/>
                <wp:wrapSquare wrapText="bothSides"/>
                <wp:docPr id="676" name="矩形 67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7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78" o:spid="_x0000_s678" filled="f" stroked="f" strokeweight="1.0pt" style="position:absolute;&#10;margin-left:72.1pt;&#10;margin-top:633.1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7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8204200</wp:posOffset>
                </wp:positionV>
                <wp:extent cx="4629785" cy="163829"/>
                <wp:effectExtent l="0" t="0" r="0" b="0"/>
                <wp:wrapSquare wrapText="bothSides"/>
                <wp:docPr id="679" name="矩形 67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8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[-0.62420521, -0.08179119, 1.39076231, ..., 1.74309049,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81" o:spid="_x0000_s681" filled="f" stroked="f" strokeweight="1.0pt" style="position:absolute;&#10;margin-left:72.1pt;&#10;margin-top:646.0pt;&#10;width:364.55pt;&#10;height:12.899996pt;&#10;mso-position-horizontal:absolute;&#10;mso-position-vertical:absolute;&#10;mso-wrap-distance-left:0.0pt;&#10;mso-wrap-distance-right:0.0pt;&#10;mso-wrap-style:square;">
                <v:stroke color="#000000"/>
                <v:textbox id="107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[-0.62420521, -0.08179119, 1.39076231, ..., 1.74309049,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8366125</wp:posOffset>
                </wp:positionV>
                <wp:extent cx="2105660" cy="163829"/>
                <wp:effectExtent l="0" t="0" r="0" b="0"/>
                <wp:wrapSquare wrapText="bothSides"/>
                <wp:docPr id="682" name="矩形 68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8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84" o:spid="_x0000_s684" filled="f" stroked="f" strokeweight="1.0pt" style="position:absolute;&#10;margin-left:72.1pt;&#10;margin-top:658.7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7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8529320</wp:posOffset>
                </wp:positionV>
                <wp:extent cx="4713605" cy="163829"/>
                <wp:effectExtent l="0" t="0" r="0" b="0"/>
                <wp:wrapSquare wrapText="bothSides"/>
                <wp:docPr id="685" name="矩形 68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8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[-0.28401079, 0.87525072, -1.37744033, ..., -0.57369368,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87" o:spid="_x0000_s687" filled="f" stroked="f" strokeweight="1.0pt" style="position:absolute;&#10;margin-left:72.1pt;&#10;margin-top:671.6pt;&#10;width:371.1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07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[-0.28401079, 0.87525072, -1.37744033, ..., -0.57369368,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8691245</wp:posOffset>
                </wp:positionV>
                <wp:extent cx="2189480" cy="163829"/>
                <wp:effectExtent l="0" t="0" r="0" b="0"/>
                <wp:wrapSquare wrapText="bothSides"/>
                <wp:docPr id="688" name="矩形 68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8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-1.09168714]])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90" o:spid="_x0000_s690" filled="f" stroked="f" strokeweight="1.0pt" style="position:absolute;&#10;margin-left:72.1pt;&#10;margin-top:684.35pt;&#10;width:172.3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7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-1.09168714]])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8981440</wp:posOffset>
                </wp:positionV>
                <wp:extent cx="2442845" cy="163829"/>
                <wp:effectExtent l="0" t="0" r="0" b="0"/>
                <wp:wrapSquare wrapText="bothSides"/>
                <wp:docPr id="691" name="矩形 69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284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9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sc.transform(x_test)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93" o:spid="_x0000_s693" filled="f" stroked="f" strokeweight="1.0pt" style="position:absolute;&#10;margin-left:72.1pt;&#10;margin-top:707.2pt;&#10;width:192.35pt;&#10;height:12.899996pt;&#10;mso-position-horizontal:absolute;&#10;mso-position-vertical:absolute;&#10;mso-wrap-distance-left:0.0pt;&#10;mso-wrap-distance-right:0.0pt;&#10;mso-wrap-style:square;">
                <v:stroke color="#000000"/>
                <v:textbox id="107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sc.transform(x_test)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3392805</wp:posOffset>
                </wp:positionV>
                <wp:extent cx="4630419" cy="163829"/>
                <wp:effectExtent l="0" t="0" r="0" b="0"/>
                <wp:wrapSquare wrapText="bothSides"/>
                <wp:docPr id="694" name="矩形 69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30419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9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x_train,x_test, y_train,y_test 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 xml:space="preserve"> train_test_split(x,y, 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96" o:spid="_x0000_s696" filled="f" stroked="f" strokeweight="1.0pt" style="position:absolute;&#10;margin-left:72.1pt;&#10;margin-top:267.15pt;&#10;width:364.5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07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x_train,x_test, y_train,y_test 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 xml:space="preserve"> train_test_split(x,y, 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1076960</wp:posOffset>
                </wp:positionV>
                <wp:extent cx="3451860" cy="163829"/>
                <wp:effectExtent l="0" t="0" r="0" b="0"/>
                <wp:wrapSquare wrapText="bothSides"/>
                <wp:docPr id="697" name="矩形 69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4518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69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Name: Exited, Length: 10000, dtype: int64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699" o:spid="_x0000_s699" filled="f" stroked="f" strokeweight="1.0pt" style="position:absolute;&#10;margin-left:72.1pt;&#10;margin-top:84.8pt;&#10;width:271.8pt;&#10;height:12.899996pt;&#10;mso-position-horizontal:absolute;&#10;mso-position-vertical:absolute;&#10;mso-wrap-distance-left:0.0pt;&#10;mso-wrap-distance-right:0.0pt;&#10;mso-wrap-style:square;">
                <v:stroke color="#000000"/>
                <v:textbox id="108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Name: Exited, Length: 10000, dtype: int64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1365885</wp:posOffset>
                </wp:positionV>
                <wp:extent cx="675004" cy="163829"/>
                <wp:effectExtent l="0" t="0" r="0" b="0"/>
                <wp:wrapSquare wrapText="bothSides"/>
                <wp:docPr id="700" name="矩形 70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0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df.shape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02" o:spid="_x0000_s702" filled="f" stroked="f" strokeweight="1.0pt" style="position:absolute;&#10;margin-left:72.1pt;&#10;margin-top:107.55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108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df.shape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1655445</wp:posOffset>
                </wp:positionV>
                <wp:extent cx="927735" cy="163829"/>
                <wp:effectExtent l="0" t="0" r="0" b="0"/>
                <wp:wrapSquare wrapText="bothSides"/>
                <wp:docPr id="703" name="矩形 70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0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(10000, 14)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05" o:spid="_x0000_s705" filled="f" stroked="f" strokeweight="1.0pt" style="position:absolute;&#10;margin-left:72.1pt;&#10;margin-top:130.35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108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(10000, 14)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1945640</wp:posOffset>
                </wp:positionV>
                <wp:extent cx="591185" cy="163829"/>
                <wp:effectExtent l="0" t="0" r="0" b="0"/>
                <wp:wrapSquare wrapText="bothSides"/>
                <wp:docPr id="706" name="矩形 70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0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x.shape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08" o:spid="_x0000_s708" filled="f" stroked="f" strokeweight="1.0pt" style="position:absolute;&#10;margin-left:72.1pt;&#10;margin-top:153.2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108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x.shape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2234565</wp:posOffset>
                </wp:positionV>
                <wp:extent cx="927735" cy="163829"/>
                <wp:effectExtent l="0" t="0" r="0" b="0"/>
                <wp:wrapSquare wrapText="bothSides"/>
                <wp:docPr id="709" name="矩形 70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92773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1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(10000, 13)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11" o:spid="_x0000_s711" filled="f" stroked="f" strokeweight="1.0pt" style="position:absolute;&#10;margin-left:72.1pt;&#10;margin-top:175.95pt;&#10;width:73.05pt;&#10;height:12.899996pt;&#10;mso-position-horizontal:absolute;&#10;mso-position-vertical:absolute;&#10;mso-wrap-distance-left:0.0pt;&#10;mso-wrap-distance-right:0.0pt;&#10;mso-wrap-style:square;">
                <v:stroke color="#000000"/>
                <v:textbox id="108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(10000, 13)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2524125</wp:posOffset>
                </wp:positionV>
                <wp:extent cx="591185" cy="163829"/>
                <wp:effectExtent l="0" t="0" r="0" b="0"/>
                <wp:wrapSquare wrapText="bothSides"/>
                <wp:docPr id="712" name="矩形 71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1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y.shape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14" o:spid="_x0000_s714" filled="f" stroked="f" strokeweight="1.0pt" style="position:absolute;&#10;margin-left:72.1pt;&#10;margin-top:198.75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108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y.shape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2814320</wp:posOffset>
                </wp:positionV>
                <wp:extent cx="675004" cy="163829"/>
                <wp:effectExtent l="0" t="0" r="0" b="0"/>
                <wp:wrapSquare wrapText="bothSides"/>
                <wp:docPr id="715" name="矩形 71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675004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1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(10000,)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17" o:spid="_x0000_s717" filled="f" stroked="f" strokeweight="1.0pt" style="position:absolute;&#10;margin-left:72.1pt;&#10;margin-top:221.59999pt;&#10;width:53.149994pt;&#10;height:12.899996pt;&#10;mso-position-horizontal:absolute;&#10;mso-position-vertical:absolute;&#10;mso-wrap-distance-left:0.0pt;&#10;mso-wrap-distance-right:0.0pt;&#10;mso-wrap-style:square;">
                <v:stroke color="#000000"/>
                <v:textbox id="108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(10000,)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3103245</wp:posOffset>
                </wp:positionV>
                <wp:extent cx="4377055" cy="163829"/>
                <wp:effectExtent l="0" t="0" r="0" b="0"/>
                <wp:wrapSquare wrapText="bothSides"/>
                <wp:docPr id="718" name="矩形 71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3770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1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from sklearn.model_selection import train_test_split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20" o:spid="_x0000_s720" filled="f" stroked="f" strokeweight="1.0pt" style="position:absolute;&#10;margin-left:72.1pt;&#10;margin-top:244.35pt;&#10;width:344.65pt;&#10;height:12.899996pt;&#10;mso-position-horizontal:absolute;&#10;mso-position-vertical:absolute;&#10;mso-wrap-distance-left:0.0pt;&#10;mso-wrap-distance-right:0.0pt;&#10;mso-wrap-style:square;">
                <v:stroke color="#000000"/>
                <v:textbox id="108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from sklearn.model_selection import train_test_split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913765</wp:posOffset>
                </wp:positionV>
                <wp:extent cx="506729" cy="163830"/>
                <wp:effectExtent l="0" t="0" r="0" b="0"/>
                <wp:wrapSquare wrapText="bothSides"/>
                <wp:docPr id="721" name="矩形 72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29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2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9999 0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23" o:spid="_x0000_s723" filled="f" stroked="f" strokeweight="1.0pt" style="position:absolute;&#10;margin-left:72.1pt;&#10;margin-top:71.95pt;&#10;width:39.899998pt;&#10;height:12.900002pt;&#10;mso-position-horizontal:absolute;&#10;mso-position-vertical:absolute;&#10;mso-wrap-distance-left:0.0pt;&#10;mso-wrap-distance-right:0.0pt;&#10;mso-wrap-style:square;">
                <v:stroke color="#000000"/>
                <v:textbox id="108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9999 0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3556000</wp:posOffset>
                </wp:positionV>
                <wp:extent cx="2444115" cy="163829"/>
                <wp:effectExtent l="0" t="0" r="0" b="0"/>
                <wp:wrapSquare wrapText="bothSides"/>
                <wp:docPr id="724" name="矩形 72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44411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2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test_size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0.2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,random_state</w:t>
                            </w:r>
                            <w:r>
                              <w:rPr>
                                <w:rFonts w:ascii="DejaVu Sans Mono" w:hAnsi="DejaVu Sans Mono"/>
                                <w:color w:val="666666"/>
                                <w:sz w:val="22"/>
                                <w:szCs w:val="22"/>
                              </w:rPr>
                              <w:t>=</w:t>
                            </w:r>
                            <w:r>
                              <w:rPr>
                                <w:rFonts w:ascii="DejaVu Sans Mono" w:hAnsi="DejaVu Sans Mono"/>
                                <w:color w:val="40A070"/>
                                <w:sz w:val="22"/>
                                <w:szCs w:val="22"/>
                              </w:rPr>
                              <w:t>0</w:t>
                            </w: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26" o:spid="_x0000_s726" filled="f" stroked="f" strokeweight="1.0pt" style="position:absolute;&#10;margin-left:72.1pt;&#10;margin-top:280.0pt;&#10;width:192.45pt;&#10;height:12.899996pt;&#10;mso-position-horizontal:absolute;&#10;mso-position-vertical:absolute;&#10;mso-wrap-distance-left:0.0pt;&#10;mso-wrap-distance-right:0.0pt;&#10;mso-wrap-style:square;">
                <v:stroke color="#000000"/>
                <v:textbox id="108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test_size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0.2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,random_state</w:t>
                      </w:r>
                      <w:r>
                        <w:rPr>
                          <w:rFonts w:ascii="DejaVu Sans Mono" w:hAnsi="DejaVu Sans Mono"/>
                          <w:color w:val="666666"/>
                          <w:sz w:val="22"/>
                          <w:szCs w:val="22"/>
                        </w:rPr>
                        <w:t>=</w:t>
                      </w:r>
                      <w:r>
                        <w:rPr>
                          <w:rFonts w:ascii="DejaVu Sans Mono" w:hAnsi="DejaVu Sans Mono"/>
                          <w:color w:val="40A070"/>
                          <w:sz w:val="22"/>
                          <w:szCs w:val="22"/>
                        </w:rPr>
                        <w:t>0</w:t>
                      </w: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3844925</wp:posOffset>
                </wp:positionV>
                <wp:extent cx="1096010" cy="163829"/>
                <wp:effectExtent l="0" t="0" r="0" b="0"/>
                <wp:wrapSquare wrapText="bothSides"/>
                <wp:docPr id="727" name="矩形 72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9601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2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x_train.shape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29" o:spid="_x0000_s729" filled="f" stroked="f" strokeweight="1.0pt" style="position:absolute;&#10;margin-left:72.1pt;&#10;margin-top:302.75pt;&#10;width:86.3pt;&#10;height:12.899996pt;&#10;mso-position-horizontal:absolute;&#10;mso-position-vertical:absolute;&#10;mso-wrap-distance-left:0.0pt;&#10;mso-wrap-distance-right:0.0pt;&#10;mso-wrap-style:square;">
                <v:stroke color="#000000"/>
                <v:textbox id="109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x_train.shape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4135120</wp:posOffset>
                </wp:positionV>
                <wp:extent cx="843280" cy="163829"/>
                <wp:effectExtent l="0" t="0" r="0" b="0"/>
                <wp:wrapSquare wrapText="bothSides"/>
                <wp:docPr id="730" name="矩形 73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3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(8000, 13)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32" o:spid="_x0000_s732" filled="f" stroked="f" strokeweight="1.0pt" style="position:absolute;&#10;margin-left:72.1pt;&#10;margin-top:325.6pt;&#10;width:66.4pt;&#10;height:12.899996pt;&#10;mso-position-horizontal:absolute;&#10;mso-position-vertical:absolute;&#10;mso-wrap-distance-left:0.0pt;&#10;mso-wrap-distance-right:0.0pt;&#10;mso-wrap-style:square;">
                <v:stroke color="#000000"/>
                <v:textbox id="109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(8000, 13)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4424680</wp:posOffset>
                </wp:positionV>
                <wp:extent cx="1011555" cy="163829"/>
                <wp:effectExtent l="0" t="0" r="0" b="0"/>
                <wp:wrapSquare wrapText="bothSides"/>
                <wp:docPr id="733" name="矩形 73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3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x_test.shape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35" o:spid="_x0000_s735" filled="f" stroked="f" strokeweight="1.0pt" style="position:absolute;&#10;margin-left:72.1pt;&#10;margin-top:348.4pt;&#10;width:79.65001pt;&#10;height:12.899996pt;&#10;mso-position-horizontal:absolute;&#10;mso-position-vertical:absolute;&#10;mso-wrap-distance-left:0.0pt;&#10;mso-wrap-distance-right:0.0pt;&#10;mso-wrap-style:square;">
                <v:stroke color="#000000"/>
                <v:textbox id="109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x_test.shape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4713605</wp:posOffset>
                </wp:positionV>
                <wp:extent cx="843280" cy="163829"/>
                <wp:effectExtent l="0" t="0" r="0" b="0"/>
                <wp:wrapSquare wrapText="bothSides"/>
                <wp:docPr id="736" name="矩形 73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8432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3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(2000, 13)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38" o:spid="_x0000_s738" filled="f" stroked="f" strokeweight="1.0pt" style="position:absolute;&#10;margin-left:72.1pt;&#10;margin-top:371.15pt;&#10;width:66.4pt;&#10;height:12.899996pt;&#10;mso-position-horizontal:absolute;&#10;mso-position-vertical:absolute;&#10;mso-wrap-distance-left:0.0pt;&#10;mso-wrap-distance-right:0.0pt;&#10;mso-wrap-style:square;">
                <v:stroke color="#000000"/>
                <v:textbox id="109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(2000, 13)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5003799</wp:posOffset>
                </wp:positionV>
                <wp:extent cx="1011555" cy="163829"/>
                <wp:effectExtent l="0" t="0" r="0" b="0"/>
                <wp:wrapSquare wrapText="bothSides"/>
                <wp:docPr id="739" name="矩形 73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10115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4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y_test.shape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41" o:spid="_x0000_s741" filled="f" stroked="f" strokeweight="1.0pt" style="position:absolute;&#10;margin-left:72.1pt;&#10;margin-top:393.99997pt;&#10;width:79.65001pt;&#10;height:12.899996pt;&#10;mso-position-horizontal:absolute;&#10;mso-position-vertical:absolute;&#10;mso-wrap-distance-left:0.0pt;&#10;mso-wrap-distance-right:0.0pt;&#10;mso-wrap-style:square;">
                <v:stroke color="#000000"/>
                <v:textbox id="109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y_test.shape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5293360</wp:posOffset>
                </wp:positionV>
                <wp:extent cx="591185" cy="163829"/>
                <wp:effectExtent l="0" t="0" r="0" b="0"/>
                <wp:wrapSquare wrapText="bothSides"/>
                <wp:docPr id="742" name="矩形 74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911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4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(2000,)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44" o:spid="_x0000_s744" filled="f" stroked="f" strokeweight="1.0pt" style="position:absolute;&#10;margin-left:72.1pt;&#10;margin-top:416.8pt;&#10;width:46.55pt;&#10;height:12.899996pt;&#10;mso-position-horizontal:absolute;&#10;mso-position-vertical:absolute;&#10;mso-wrap-distance-left:0.0pt;&#10;mso-wrap-distance-right:0.0pt;&#10;mso-wrap-style:square;">
                <v:stroke color="#000000"/>
                <v:textbox id="109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(2000,)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913765</wp:posOffset>
                </wp:positionV>
                <wp:extent cx="506729" cy="163830"/>
                <wp:effectExtent l="0" t="0" r="0" b="0"/>
                <wp:wrapSquare wrapText="bothSides"/>
                <wp:docPr id="745" name="矩形 74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06729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4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x_test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47" o:spid="_x0000_s747" filled="f" stroked="f" strokeweight="1.0pt" style="position:absolute;&#10;margin-left:72.1pt;&#10;margin-top:71.95pt;&#10;width:39.899998pt;&#10;height:12.900002pt;&#10;mso-position-horizontal:absolute;&#10;mso-position-vertical:absolute;&#10;mso-wrap-distance-left:0.0pt;&#10;mso-wrap-distance-right:0.0pt;&#10;mso-wrap-style:square;">
                <v:stroke color="#000000"/>
                <v:textbox id="109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x_test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1203960</wp:posOffset>
                </wp:positionV>
                <wp:extent cx="5302885" cy="163829"/>
                <wp:effectExtent l="0" t="0" r="0" b="0"/>
                <wp:wrapSquare wrapText="bothSides"/>
                <wp:docPr id="748" name="矩形 74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53028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4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array([[-0.55204276, -0.36890377, 1.04473698, ..., -0.57369368,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50" o:spid="_x0000_s750" filled="f" stroked="f" strokeweight="1.0pt" style="position:absolute;&#10;margin-left:72.1pt;&#10;margin-top:94.8pt;&#10;width:417.5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09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array([[-0.55204276, -0.36890377, 1.04473698, ..., -0.57369368,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1365885</wp:posOffset>
                </wp:positionV>
                <wp:extent cx="2105660" cy="163829"/>
                <wp:effectExtent l="0" t="0" r="0" b="0"/>
                <wp:wrapSquare wrapText="bothSides"/>
                <wp:docPr id="751" name="矩形 75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5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53" o:spid="_x0000_s753" filled="f" stroked="f" strokeweight="1.0pt" style="position:absolute;&#10;margin-left:72.1pt;&#10;margin-top:107.5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09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1529080</wp:posOffset>
                </wp:positionV>
                <wp:extent cx="4629785" cy="163829"/>
                <wp:effectExtent l="0" t="0" r="0" b="0"/>
                <wp:wrapSquare wrapText="bothSides"/>
                <wp:docPr id="754" name="矩形 75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62978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5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[-1.31490297, 0.10961719, -1.031415 , ..., -0.57369368,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56" o:spid="_x0000_s756" filled="f" stroked="f" strokeweight="1.0pt" style="position:absolute;&#10;margin-left:72.1pt;&#10;margin-top:120.4pt;&#10;width:364.55pt;&#10;height:12.899996pt;&#10;mso-position-horizontal:absolute;&#10;mso-position-vertical:absolute;&#10;mso-wrap-distance-left:0.0pt;&#10;mso-wrap-distance-right:0.0pt;&#10;mso-wrap-style:square;">
                <v:stroke color="#000000"/>
                <v:textbox id="109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[-1.31490297, 0.10961719, -1.031415 , ..., -0.57369368,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1691004</wp:posOffset>
                </wp:positionV>
                <wp:extent cx="2105660" cy="163829"/>
                <wp:effectExtent l="0" t="0" r="0" b="0"/>
                <wp:wrapSquare wrapText="bothSides"/>
                <wp:docPr id="757" name="矩形 757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58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59" o:spid="_x0000_s759" filled="f" stroked="f" strokeweight="1.0pt" style="position:absolute;&#10;margin-left:72.1pt;&#10;margin-top:133.1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100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1854200</wp:posOffset>
                </wp:positionV>
                <wp:extent cx="4545330" cy="163829"/>
                <wp:effectExtent l="0" t="0" r="0" b="0"/>
                <wp:wrapSquare wrapText="bothSides"/>
                <wp:docPr id="760" name="矩形 760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54533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61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[ 0.57162971, 0.30102557, 1.04473698, ..., 1.74309049,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62" o:spid="_x0000_s762" filled="f" stroked="f" strokeweight="1.0pt" style="position:absolute;&#10;margin-left:72.1pt;&#10;margin-top:146.0pt;&#10;width:357.9pt;&#10;height:12.899996pt;&#10;mso-position-horizontal:absolute;&#10;mso-position-vertical:absolute;&#10;mso-wrap-distance-left:0.0pt;&#10;mso-wrap-distance-right:0.0pt;&#10;mso-wrap-style:square;">
                <v:stroke color="#000000"/>
                <v:textbox id="1101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[ 0.57162971, 0.30102557, 1.04473698, ..., 1.74309049,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2016124</wp:posOffset>
                </wp:positionV>
                <wp:extent cx="2105660" cy="163829"/>
                <wp:effectExtent l="0" t="0" r="0" b="0"/>
                <wp:wrapSquare wrapText="bothSides"/>
                <wp:docPr id="763" name="矩形 763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64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1.09168714, -1.09168714],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65" o:spid="_x0000_s765" filled="f" stroked="f" strokeweight="1.0pt" style="position:absolute;&#10;margin-left:72.1pt;&#10;margin-top:158.7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102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1.09168714, -1.09168714],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2179320</wp:posOffset>
                </wp:positionV>
                <wp:extent cx="338455" cy="163829"/>
                <wp:effectExtent l="0" t="0" r="0" b="0"/>
                <wp:wrapSquare wrapText="bothSides"/>
                <wp:docPr id="766" name="矩形 766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33845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67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...,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68" o:spid="_x0000_s768" filled="f" stroked="f" strokeweight="1.0pt" style="position:absolute;&#10;margin-left:72.1pt;&#10;margin-top:171.6pt;&#10;width:26.65pt;&#10;height:12.899996pt;&#10;mso-position-horizontal:absolute;&#10;mso-position-vertical:absolute;&#10;mso-wrap-distance-left:0.0pt;&#10;mso-wrap-distance-right:0.0pt;&#10;mso-wrap-style:square;">
                <v:stroke color="#000000"/>
                <v:textbox id="1103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...,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2341245</wp:posOffset>
                </wp:positionV>
                <wp:extent cx="4713605" cy="163830"/>
                <wp:effectExtent l="0" t="0" r="0" b="0"/>
                <wp:wrapSquare wrapText="bothSides"/>
                <wp:docPr id="769" name="矩形 769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30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70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[-0.74791227, -0.27319958, -1.37744033, ..., 1.74309049,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71" o:spid="_x0000_s771" filled="f" stroked="f" strokeweight="1.0pt" style="position:absolute;&#10;margin-left:72.1pt;&#10;margin-top:184.35pt;&#10;width:371.15002pt;&#10;height:12.900007pt;&#10;mso-position-horizontal:absolute;&#10;mso-position-vertical:absolute;&#10;mso-wrap-distance-left:0.0pt;&#10;mso-wrap-distance-right:0.0pt;&#10;mso-wrap-style:square;">
                <v:stroke color="#000000"/>
                <v:textbox id="1104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[-0.74791227, -0.27319958, -1.37744033, ..., 1.74309049,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2504440</wp:posOffset>
                </wp:positionV>
                <wp:extent cx="2105660" cy="163829"/>
                <wp:effectExtent l="0" t="0" r="0" b="0"/>
                <wp:wrapSquare wrapText="bothSides"/>
                <wp:docPr id="772" name="矩形 772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73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74" o:spid="_x0000_s774" filled="f" stroked="f" strokeweight="1.0pt" style="position:absolute;&#10;margin-left:72.1pt;&#10;margin-top:197.20001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105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2667000</wp:posOffset>
                </wp:positionV>
                <wp:extent cx="4798060" cy="163829"/>
                <wp:effectExtent l="0" t="0" r="0" b="0"/>
                <wp:wrapSquare wrapText="bothSides"/>
                <wp:docPr id="775" name="矩形 775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980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76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[-0.00566991, -0.46460796, -0.33936434, ..., -0.57369368,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77" o:spid="_x0000_s777" filled="f" stroked="f" strokeweight="1.0pt" style="position:absolute;&#10;margin-left:72.1pt;&#10;margin-top:210.0pt;&#10;width:377.8pt;&#10;height:12.899996pt;&#10;mso-position-horizontal:absolute;&#10;mso-position-vertical:absolute;&#10;mso-wrap-distance-left:0.0pt;&#10;mso-wrap-distance-right:0.0pt;&#10;mso-wrap-style:square;">
                <v:stroke color="#000000"/>
                <v:textbox id="1106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[-0.00566991, -0.46460796, -0.33936434, ..., -0.57369368,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2828924</wp:posOffset>
                </wp:positionV>
                <wp:extent cx="2105660" cy="163829"/>
                <wp:effectExtent l="0" t="0" r="0" b="0"/>
                <wp:wrapSquare wrapText="bothSides"/>
                <wp:docPr id="778" name="矩形 778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0566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79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80" o:spid="_x0000_s780" filled="f" stroked="f" strokeweight="1.0pt" style="position:absolute;&#10;margin-left:72.1pt;&#10;margin-top:222.75pt;&#10;width:165.8pt;&#10;height:12.899996pt;&#10;mso-position-horizontal:absolute;&#10;mso-position-vertical:absolute;&#10;mso-wrap-distance-left:0.0pt;&#10;mso-wrap-distance-right:0.0pt;&#10;mso-wrap-style:square;">
                <v:stroke color="#000000"/>
                <v:textbox id="1107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2992120</wp:posOffset>
                </wp:positionV>
                <wp:extent cx="4713605" cy="163829"/>
                <wp:effectExtent l="0" t="0" r="0" b="0"/>
                <wp:wrapSquare wrapText="bothSides"/>
                <wp:docPr id="781" name="矩形 781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4713605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82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[-0.79945688, -0.84742473, 1.04473698, ..., -0.57369368,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83" o:spid="_x0000_s783" filled="f" stroked="f" strokeweight="1.0pt" style="position:absolute;&#10;margin-left:72.1pt;&#10;margin-top:235.6pt;&#10;width:371.15002pt;&#10;height:12.899996pt;&#10;mso-position-horizontal:absolute;&#10;mso-position-vertical:absolute;&#10;mso-wrap-distance-left:0.0pt;&#10;mso-wrap-distance-right:0.0pt;&#10;mso-wrap-style:square;">
                <v:stroke color="#000000"/>
                <v:textbox id="1108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[-0.79945688, -0.84742473, 1.04473698, ..., -0.57369368,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  <w:r>
        <mc:AlternateContent>
          <mc:Choice Requires="wps">
            <w:drawing>
              <wp:anchor distT="0" distB="0" distL="0" distR="0" simplePos="0" behindDoc="0" locked="0" layoutInCell="1" hidden="0" allowOverlap="1">
                <wp:simplePos x="0" y="0"/>
                <wp:positionH relativeFrom="column">
                  <wp:posOffset>915669</wp:posOffset>
                </wp:positionH>
                <wp:positionV relativeFrom="paragraph">
                  <wp:posOffset>3154045</wp:posOffset>
                </wp:positionV>
                <wp:extent cx="2189480" cy="163829"/>
                <wp:effectExtent l="0" t="0" r="0" b="0"/>
                <wp:wrapSquare wrapText="bothSides"/>
                <wp:docPr id="784" name="矩形 784"/>
                <wp:cNvGraphicFramePr>
                  <a:graphicFrameLocks noChangeAspect="0"/>
                </wp:cNvGraphicFramePr>
                <a:graphic>
                  <a:graphicData uri="http://schemas.microsoft.com/office/word/2010/wordprocessingShape">
                    <wps:wsp>
                      <wps:cNvSpPr/>
                      <wps:spPr>
                        <a:xfrm rot="0">
                          <a:off x="0" y="0"/>
                          <a:ext cx="2189480" cy="163829"/>
                        </a:xfrm>
                        <a:prstGeom prst="rect"/>
                        <a:noFill/>
                        <a:ln w="12700" cmpd="sng" cap="flat">
                          <a:noFill/>
                          <a:prstDash val="solid"/>
                          <a:round/>
                        </a:ln>
                      </wps:spPr>
                      <wps:txbx id="785">
                        <w:txbxContent>
                          <w:p>
                            <w:pPr>
                              <w:overflowPunct w:val="0"/>
                              <w:bidi w:val="0"/>
                            </w:pPr>
                            <w:r>
                              <w:rPr>
                                <w:rFonts w:ascii="DejaVu Sans Mono" w:hAnsi="DejaVu Sans Mono"/>
                                <w:color w:val="000000"/>
                                <w:sz w:val="22"/>
                                <w:szCs w:val="22"/>
                              </w:rPr>
                              <w:t>-0.91601335, 0.91601335]])</w:t>
                            </w:r>
                          </w:p>
                        </w:txbxContent>
                      </wps:txbx>
                      <wps:bodyPr vert="horz" wrap="square" lIns="0" tIns="0" rIns="0" bIns="0" anchor="t" anchorCtr="0" upright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type="#_x0000_t1" id="矩形 786" o:spid="_x0000_s786" filled="f" stroked="f" strokeweight="1.0pt" style="position:absolute;&#10;margin-left:72.1pt;&#10;margin-top:248.35002pt;&#10;width:172.39998pt;&#10;height:12.899996pt;&#10;mso-position-horizontal:absolute;&#10;mso-position-vertical:absolute;&#10;mso-wrap-distance-left:0.0pt;&#10;mso-wrap-distance-right:0.0pt;&#10;mso-wrap-style:square;">
                <v:stroke color="#000000"/>
                <v:textbox id="1109" inset="0mm,0mm,0mm,0mm" o:insetmode="custom" style="layout-flow:horizontal;&#10;v-text-anchor:top;">
                  <w:txbxContent>
                    <w:p>
                      <w:pPr>
                        <w:overflowPunct w:val="0"/>
                        <w:bidi w:val="0"/>
                      </w:pPr>
                      <w:r>
                        <w:rPr>
                          <w:rFonts w:ascii="DejaVu Sans Mono" w:hAnsi="DejaVu Sans Mono"/>
                          <w:color w:val="000000"/>
                          <w:sz w:val="22"/>
                          <w:szCs w:val="22"/>
                        </w:rPr>
                        <w:t>-0.91601335, 0.91601335]])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sectPr>
      <w:pgSz w:w="12240" w:h="15840"/>
      <w:pgMar w:top="567" w:right="567" w:bottom="567" w:left="567" w:header="0" w:footer="0" w:gutter="0"/>
      <w:pgNumType/>
      <w:formProt w:val="0"/>
      <w:docGrid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DejaVu Sans Mono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Times New Roman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iberation Serif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DejaVu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Noto Sans Devanagari"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Evermore Ming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iberation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</w:fonts>
</file>

<file path=word/settings.xml><?xml version="1.0" encoding="utf-8"?>
<w:settings xmlns:w="http://schemas.openxmlformats.org/wordprocessingml/2006/main" xmlns:o="urn:schemas-microsoft-com:office:office" xmlns:r="http://schemas.openxmlformats.org/officeDocument/2006/relationships" xmlns:m="http://schemas.openxmlformats.org/officeDocument/2006/math" xmlns:v="urn:schemas-microsoft-com:vml">
  <w:zoom w:percent="132"/>
  <w:bordersDoNotSurroundHeader/>
  <w:bordersDoNotSurroundFooter/>
  <w:defaultTabStop w:val="709"/>
  <w:drawingGridHorizontalSpacing w:val="0"/>
  <w:drawingGridVerticalSpacing w:val="0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r="http://schemas.openxmlformats.org/officeDocument/2006/relationships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style w:type="paragraph" w:default="1" w:styleId="0">
    <w:name w:val="Normal"/>
    <w:pPr>
      <w:widowControl w:val="0"/>
    </w:pPr>
    <w:rPr>
      <w:rFonts w:ascii="Liberation Serif" w:eastAsia="DejaVu Sans" w:cs="Noto Sans Devanagari" w:hAnsi="Liberation Serif"/>
      <w:color w:val="auto"/>
      <w:kern w:val="2"/>
      <w:sz w:val="24"/>
      <w:szCs w:val="24"/>
      <w:lang w:val="en-US" w:eastAsia="zh-CN" w:bidi="hi-IN"/>
    </w:rPr>
  </w:style>
  <w:style w:type="paragraph" w:styleId="1">
    <w:name w:val="heading 1"/>
    <w:basedOn w:val="0"/>
    <w:next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</w:rPr>
  </w:style>
  <w:style w:type="paragraph" w:styleId="2">
    <w:name w:val="heading 2"/>
    <w:basedOn w:val="0"/>
    <w:next w:val="0"/>
    <w:pPr>
      <w:keepNext/>
      <w:keepLines/>
      <w:spacing w:before="260" w:after="260" w:line="415" w:lineRule="auto"/>
      <w:outlineLvl w:val="1"/>
    </w:pPr>
    <w:rPr>
      <w:rFonts w:ascii="Luxi Sans" w:eastAsia="Evermore Ming" w:hAnsi="Luxi Sans"/>
      <w:b/>
      <w:sz w:val="32"/>
    </w:rPr>
  </w:style>
  <w:style w:type="paragraph" w:styleId="3">
    <w:name w:val="heading 3"/>
    <w:basedOn w:val="0"/>
    <w:next w:val="0"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10">
    <w:name w:val="Default Paragraph Font"/>
  </w:style>
  <w:style w:type="paragraph" w:customStyle="1" w:styleId="15">
    <w:name w:val="Heading"/>
    <w:basedOn w:val="0"/>
    <w:next w:val="16"/>
    <w:pPr>
      <w:keepNext/>
      <w:widowControl w:val="0"/>
      <w:spacing w:before="240" w:after="120"/>
    </w:pPr>
    <w:rPr>
      <w:rFonts w:ascii="Liberation Sans" w:eastAsia="DejaVu Sans" w:cs="Noto Sans Devanagari" w:hAnsi="Liberation Sans"/>
      <w:sz w:val="28"/>
      <w:szCs w:val="28"/>
    </w:rPr>
  </w:style>
  <w:style w:type="paragraph" w:styleId="16">
    <w:name w:val="Body Text"/>
    <w:basedOn w:val="0"/>
    <w:pPr>
      <w:spacing w:before="0" w:after="140" w:line="276" w:lineRule="auto"/>
    </w:pPr>
  </w:style>
  <w:style w:type="paragraph" w:styleId="17">
    <w:name w:val="List"/>
    <w:basedOn w:val="16"/>
    <w:rPr>
      <w:rFonts w:cs="Noto Sans Devanagari"/>
    </w:rPr>
  </w:style>
  <w:style w:type="paragraph" w:customStyle="1" w:styleId="18">
    <w:name w:val="Caption"/>
    <w:basedOn w:val="0"/>
    <w:pPr>
      <w:widowControl w:val="0"/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19">
    <w:name w:val="Index"/>
    <w:basedOn w:val="0"/>
    <w:pPr>
      <w:widowControl w:val="0"/>
      <w:suppressLineNumbers/>
    </w:pPr>
    <w:rPr>
      <w:rFonts w:cs="Noto Sans Devanagari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32.png"/><Relationship Id="rId3" Type="http://schemas.openxmlformats.org/officeDocument/2006/relationships/image" Target="media/89.png"/><Relationship Id="rId4" Type="http://schemas.openxmlformats.org/officeDocument/2006/relationships/styles" Target="styles.xml"/><Relationship Id="rId5" Type="http://schemas.openxmlformats.org/officeDocument/2006/relationships/fontTable" Target="fontTable.xml"/></Relationships>
</file>

<file path=docProps/app.xml><?xml version="1.0" encoding="utf-8"?>
<Properties xmlns="http://schemas.openxmlformats.org/officeDocument/2006/extended-properties">
  <Template>Normal.eit</Template>
  <TotalTime>1</TotalTime>
  <Application>Yozo_Office</Application>
  <Pages>8</Pages>
  <Words>16</Words>
  <Characters>109</Characters>
  <Lines>13</Lines>
  <Paragraphs>6</Paragraphs>
  <CharactersWithSpaces>113</CharactersWithSpac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creator>WPS Office</dc:creator>
  <cp:lastModifiedBy>vivo user</cp:lastModifiedBy>
  <cp:revision>0</cp:revision>
  <dcterms:created xsi:type="dcterms:W3CDTF">2022-09-26T14:35:18Z</dcterms:created>
  <dcterms:modified xsi:type="dcterms:W3CDTF">2022-09-27T00:14:53Z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ICV">
    <vt:lpwstr>f688913d05754fd5999dbda3c83aaf1e</vt:lpwstr>
  </property>
</Properties>
</file>